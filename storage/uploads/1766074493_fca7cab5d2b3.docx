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97637" w14:textId="209FA8A9" w:rsidR="003124FF" w:rsidRDefault="00F6378E" w:rsidP="009A6EA4">
      <w:pPr>
        <w:pStyle w:val="Title"/>
      </w:pPr>
      <w:r>
        <w:t>Mock Exam</w:t>
      </w:r>
      <w:r w:rsidR="003124FF">
        <w:t xml:space="preserve"> </w:t>
      </w:r>
      <w:r w:rsidR="009A6EA4">
        <w:t>Questions</w:t>
      </w:r>
    </w:p>
    <w:p w14:paraId="451D0ECF" w14:textId="56A18181" w:rsidR="000C0FA6" w:rsidRDefault="000C612B" w:rsidP="000C0FA6">
      <w:pPr>
        <w:pStyle w:val="Heading1"/>
      </w:pPr>
      <w:r>
        <w:t xml:space="preserve">Mock </w:t>
      </w:r>
      <w:r w:rsidR="000C0FA6">
        <w:t>MCQ Category11</w:t>
      </w:r>
    </w:p>
    <w:p w14:paraId="33918144" w14:textId="7492F710" w:rsidR="005016A7" w:rsidRDefault="005016A7" w:rsidP="005016A7">
      <w:pPr>
        <w:pStyle w:val="Heading2"/>
      </w:pPr>
      <w:r>
        <w:t>Question 05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3179"/>
        <w:gridCol w:w="3813"/>
        <w:gridCol w:w="668"/>
      </w:tblGrid>
      <w:tr w:rsidR="005016A7" w14:paraId="2669DA7D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8E6CA" w14:textId="77777777" w:rsidR="005016A7" w:rsidRDefault="005016A7" w:rsidP="00EE6247">
            <w:pPr>
              <w:tabs>
                <w:tab w:val="right" w:pos="9000"/>
              </w:tabs>
              <w:spacing w:before="0" w:after="0" w:line="240" w:lineRule="auto"/>
              <w:ind w:right="-694"/>
              <w:jc w:val="lowKashida"/>
            </w:pPr>
            <w:r w:rsidRPr="00C971D3">
              <w:t>Specify the type of the image</w:t>
            </w:r>
            <w:r>
              <w:t xml:space="preserve"> below</w:t>
            </w:r>
            <w:r w:rsidRPr="00C971D3">
              <w:t xml:space="preserve"> via its corresponding histogram: </w:t>
            </w:r>
            <w:r w:rsidRPr="00C971D3">
              <w:rPr>
                <w:i/>
                <w:iCs/>
              </w:rPr>
              <w:t>(choose one)</w:t>
            </w:r>
            <w:r>
              <w:t xml:space="preserve"> </w:t>
            </w:r>
          </w:p>
          <w:p w14:paraId="065AD277" w14:textId="77777777" w:rsidR="005016A7" w:rsidRDefault="005016A7" w:rsidP="00EE6247">
            <w:pPr>
              <w:tabs>
                <w:tab w:val="right" w:pos="9000"/>
              </w:tabs>
              <w:spacing w:before="0" w:after="0" w:line="240" w:lineRule="auto"/>
              <w:ind w:right="-694"/>
              <w:jc w:val="lowKashida"/>
            </w:pPr>
          </w:p>
          <w:p w14:paraId="6548D51A" w14:textId="61BE7304" w:rsidR="005016A7" w:rsidRDefault="00F6378E" w:rsidP="00EE6247">
            <w:pPr>
              <w:tabs>
                <w:tab w:val="right" w:pos="9000"/>
              </w:tabs>
              <w:spacing w:before="0" w:after="0" w:line="240" w:lineRule="auto"/>
              <w:ind w:right="-694"/>
              <w:jc w:val="center"/>
            </w:pPr>
            <w:r>
              <w:rPr>
                <w:noProof/>
              </w:rPr>
              <w:drawing>
                <wp:inline distT="0" distB="0" distL="0" distR="0" wp14:anchorId="624F5A5C" wp14:editId="3AAB0DDA">
                  <wp:extent cx="2048161" cy="2029108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4374A" w14:textId="77777777" w:rsidR="005016A7" w:rsidRDefault="005016A7" w:rsidP="00EE6247">
            <w:pPr>
              <w:pStyle w:val="QFType"/>
            </w:pPr>
            <w:r>
              <w:t>MC</w:t>
            </w:r>
          </w:p>
        </w:tc>
      </w:tr>
      <w:tr w:rsidR="005016A7" w14:paraId="55524F93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FC7A0" w14:textId="77777777" w:rsidR="005016A7" w:rsidRDefault="005016A7" w:rsidP="00EE6247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A1347" w14:textId="10440F09" w:rsidR="005016A7" w:rsidRDefault="009768FE" w:rsidP="00EE6247">
            <w:pPr>
              <w:pStyle w:val="Cell"/>
            </w:pPr>
            <w:r>
              <w:t>2</w:t>
            </w:r>
          </w:p>
        </w:tc>
      </w:tr>
      <w:tr w:rsidR="005016A7" w14:paraId="4A29B9C9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B0DD" w14:textId="77777777" w:rsidR="005016A7" w:rsidRDefault="005016A7" w:rsidP="00EE6247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4EECB" w14:textId="77777777" w:rsidR="005016A7" w:rsidRDefault="005016A7" w:rsidP="00EE6247">
            <w:pPr>
              <w:pStyle w:val="Cell"/>
            </w:pPr>
            <w:r>
              <w:t>Yes</w:t>
            </w:r>
          </w:p>
        </w:tc>
      </w:tr>
      <w:tr w:rsidR="005016A7" w14:paraId="390590AA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93E45" w14:textId="77777777" w:rsidR="005016A7" w:rsidRDefault="005016A7" w:rsidP="00EE6247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6A645" w14:textId="77777777" w:rsidR="005016A7" w:rsidRDefault="005016A7" w:rsidP="00EE6247">
            <w:pPr>
              <w:pStyle w:val="Cell"/>
            </w:pPr>
            <w:r>
              <w:t>A</w:t>
            </w:r>
          </w:p>
        </w:tc>
      </w:tr>
      <w:tr w:rsidR="005016A7" w14:paraId="454C3630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9D4E" w14:textId="77777777" w:rsidR="005016A7" w:rsidRDefault="005016A7" w:rsidP="00EE6247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E811D" w14:textId="77777777" w:rsidR="005016A7" w:rsidRDefault="005016A7" w:rsidP="00EE6247">
            <w:pPr>
              <w:pStyle w:val="Cell"/>
            </w:pPr>
            <w:r>
              <w:t>0</w:t>
            </w:r>
          </w:p>
        </w:tc>
      </w:tr>
      <w:tr w:rsidR="005016A7" w14:paraId="637D3B66" w14:textId="77777777" w:rsidTr="00EE624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C7A4A2" w14:textId="77777777" w:rsidR="005016A7" w:rsidRDefault="005016A7" w:rsidP="00EE6247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03A27B" w14:textId="77777777" w:rsidR="005016A7" w:rsidRDefault="005016A7" w:rsidP="00EE6247">
            <w:pPr>
              <w:pStyle w:val="QFID"/>
            </w:pPr>
          </w:p>
        </w:tc>
      </w:tr>
      <w:tr w:rsidR="005016A7" w14:paraId="3F4217FF" w14:textId="77777777" w:rsidTr="00EE6247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956A" w14:textId="77777777" w:rsidR="005016A7" w:rsidRDefault="005016A7" w:rsidP="00EE6247">
            <w:pPr>
              <w:pStyle w:val="QFOptionReset"/>
            </w:pPr>
            <w:r>
              <w:t>#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E9C9" w14:textId="77777777" w:rsidR="005016A7" w:rsidRDefault="005016A7" w:rsidP="00EE6247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19B8A" w14:textId="77777777" w:rsidR="005016A7" w:rsidRDefault="005016A7" w:rsidP="00EE6247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B69A" w14:textId="77777777" w:rsidR="005016A7" w:rsidRDefault="005016A7" w:rsidP="00EE6247">
            <w:pPr>
              <w:pStyle w:val="TableHead"/>
            </w:pPr>
            <w:r>
              <w:t>Grade</w:t>
            </w:r>
          </w:p>
        </w:tc>
      </w:tr>
      <w:tr w:rsidR="005016A7" w14:paraId="2024C294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F7AC2" w14:textId="77777777" w:rsidR="005016A7" w:rsidRDefault="005016A7" w:rsidP="00EE624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355E9C" w14:textId="499DF019" w:rsidR="005016A7" w:rsidRPr="005016A7" w:rsidRDefault="005016A7" w:rsidP="00EE6247">
            <w:pPr>
              <w:pStyle w:val="Cell"/>
              <w:rPr>
                <w:sz w:val="18"/>
              </w:rPr>
            </w:pPr>
            <w:r w:rsidRPr="005016A7">
              <w:rPr>
                <w:i/>
                <w:iCs/>
                <w:sz w:val="18"/>
              </w:rPr>
              <w:t>Low-contrast</w:t>
            </w:r>
            <w:r w:rsidRPr="005016A7">
              <w:rPr>
                <w:sz w:val="18"/>
              </w:rPr>
              <w:t xml:space="preserve"> image.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635C" w14:textId="77777777" w:rsidR="005016A7" w:rsidRDefault="005016A7" w:rsidP="00EE624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F8E59" w14:textId="77777777" w:rsidR="005016A7" w:rsidRDefault="005016A7" w:rsidP="00EE6247">
            <w:pPr>
              <w:pStyle w:val="QFGrade"/>
            </w:pPr>
            <w:r>
              <w:t>100</w:t>
            </w:r>
          </w:p>
        </w:tc>
      </w:tr>
      <w:tr w:rsidR="005016A7" w14:paraId="6BAB304D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95DDD" w14:textId="77777777" w:rsidR="005016A7" w:rsidRDefault="005016A7" w:rsidP="00EE624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A2C6AB" w14:textId="02F64898" w:rsidR="005016A7" w:rsidRPr="005016A7" w:rsidRDefault="005016A7" w:rsidP="00EE6247">
            <w:pPr>
              <w:pStyle w:val="Cell"/>
              <w:rPr>
                <w:sz w:val="18"/>
              </w:rPr>
            </w:pPr>
            <w:r w:rsidRPr="005016A7">
              <w:rPr>
                <w:i/>
                <w:iCs/>
                <w:sz w:val="18"/>
              </w:rPr>
              <w:t>High-contrast</w:t>
            </w:r>
            <w:r w:rsidRPr="005016A7">
              <w:rPr>
                <w:sz w:val="18"/>
              </w:rPr>
              <w:t xml:space="preserve"> image.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70B9" w14:textId="77777777" w:rsidR="005016A7" w:rsidRDefault="005016A7" w:rsidP="00EE624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D6AE8" w14:textId="77777777" w:rsidR="005016A7" w:rsidRDefault="005016A7" w:rsidP="00EE6247">
            <w:pPr>
              <w:pStyle w:val="QFGrade"/>
            </w:pPr>
            <w:r>
              <w:t>0</w:t>
            </w:r>
          </w:p>
        </w:tc>
      </w:tr>
      <w:tr w:rsidR="005016A7" w14:paraId="075289E8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8FB00" w14:textId="77777777" w:rsidR="005016A7" w:rsidRDefault="005016A7" w:rsidP="00EE624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7200BF" w14:textId="77777777" w:rsidR="005016A7" w:rsidRPr="00BD7F33" w:rsidRDefault="005016A7" w:rsidP="00EE6247">
            <w:pPr>
              <w:numPr>
                <w:ilvl w:val="0"/>
                <w:numId w:val="17"/>
              </w:numPr>
              <w:tabs>
                <w:tab w:val="num" w:pos="259"/>
              </w:tabs>
              <w:spacing w:before="0" w:after="0" w:line="240" w:lineRule="auto"/>
              <w:ind w:left="72"/>
              <w:jc w:val="left"/>
              <w:rPr>
                <w:sz w:val="18"/>
                <w:szCs w:val="18"/>
              </w:rPr>
            </w:pPr>
            <w:r w:rsidRPr="00BD7F33">
              <w:rPr>
                <w:sz w:val="18"/>
                <w:szCs w:val="18"/>
              </w:rPr>
              <w:t>None of these choices.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7FBE" w14:textId="77777777" w:rsidR="005016A7" w:rsidRDefault="005016A7" w:rsidP="00EE624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88C7D" w14:textId="77777777" w:rsidR="005016A7" w:rsidRDefault="005016A7" w:rsidP="00EE6247">
            <w:pPr>
              <w:pStyle w:val="QFGrade"/>
            </w:pPr>
            <w:r>
              <w:t>0</w:t>
            </w:r>
          </w:p>
        </w:tc>
      </w:tr>
      <w:tr w:rsidR="005016A7" w14:paraId="74C5C979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12B61" w14:textId="77777777" w:rsidR="005016A7" w:rsidRDefault="005016A7" w:rsidP="00EE624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69CE26" w14:textId="77777777" w:rsidR="005016A7" w:rsidRDefault="005016A7" w:rsidP="00EE6247">
            <w:pPr>
              <w:pStyle w:val="Cell"/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6848F" w14:textId="77777777" w:rsidR="005016A7" w:rsidRDefault="005016A7" w:rsidP="00EE624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84C5A" w14:textId="77777777" w:rsidR="005016A7" w:rsidRDefault="005016A7" w:rsidP="00EE6247">
            <w:pPr>
              <w:pStyle w:val="QFGrade"/>
            </w:pPr>
            <w:r>
              <w:t>0</w:t>
            </w:r>
          </w:p>
        </w:tc>
      </w:tr>
      <w:tr w:rsidR="005016A7" w14:paraId="04898184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F0A4F" w14:textId="77777777" w:rsidR="005016A7" w:rsidRDefault="005016A7" w:rsidP="00EE624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CB7382" w14:textId="77777777" w:rsidR="005016A7" w:rsidRDefault="005016A7" w:rsidP="00EE6247">
            <w:pPr>
              <w:pStyle w:val="Cell"/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B10E8" w14:textId="77777777" w:rsidR="005016A7" w:rsidRDefault="005016A7" w:rsidP="00EE624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43D1E" w14:textId="77777777" w:rsidR="005016A7" w:rsidRDefault="005016A7" w:rsidP="00EE6247">
            <w:pPr>
              <w:pStyle w:val="QFGrade"/>
            </w:pPr>
            <w:r>
              <w:t>0</w:t>
            </w:r>
          </w:p>
        </w:tc>
      </w:tr>
      <w:tr w:rsidR="005016A7" w14:paraId="5E331442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A61B9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B599" w14:textId="77777777" w:rsidR="005016A7" w:rsidRDefault="005016A7" w:rsidP="00EE6247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A7BB0" w14:textId="77777777" w:rsidR="005016A7" w:rsidRDefault="005016A7" w:rsidP="00EE624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7BEE4" w14:textId="77777777" w:rsidR="005016A7" w:rsidRDefault="005016A7" w:rsidP="00EE6247">
            <w:pPr>
              <w:pStyle w:val="Cell"/>
            </w:pPr>
          </w:p>
        </w:tc>
      </w:tr>
      <w:tr w:rsidR="005016A7" w14:paraId="6CCDDD56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D033D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21E23" w14:textId="77777777" w:rsidR="005016A7" w:rsidRDefault="005016A7" w:rsidP="00EE6247">
            <w:pPr>
              <w:pStyle w:val="TableRowHead"/>
            </w:pPr>
            <w:r>
              <w:t>For any 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B22E6" w14:textId="77777777" w:rsidR="005016A7" w:rsidRDefault="005016A7" w:rsidP="00EE6247">
            <w:pPr>
              <w:pStyle w:val="Cell"/>
            </w:pPr>
            <w:r>
              <w:t>Your answer is 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6808A" w14:textId="77777777" w:rsidR="005016A7" w:rsidRDefault="005016A7" w:rsidP="00EE6247">
            <w:pPr>
              <w:pStyle w:val="Cell"/>
            </w:pPr>
          </w:p>
        </w:tc>
      </w:tr>
      <w:tr w:rsidR="005016A7" w14:paraId="11C9C30B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12DB8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C0E4" w14:textId="77777777" w:rsidR="005016A7" w:rsidRDefault="005016A7" w:rsidP="00EE6247">
            <w:pPr>
              <w:pStyle w:val="TableRowHead"/>
            </w:pPr>
            <w:r>
              <w:t>For any incorrect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A487" w14:textId="77777777" w:rsidR="005016A7" w:rsidRDefault="005016A7" w:rsidP="00EE6247">
            <w:pPr>
              <w:pStyle w:val="Cell"/>
            </w:pPr>
            <w:r>
              <w:t>Your answer is incorrect.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37D46" w14:textId="77777777" w:rsidR="005016A7" w:rsidRDefault="005016A7" w:rsidP="00EE6247">
            <w:pPr>
              <w:pStyle w:val="Cell"/>
            </w:pPr>
          </w:p>
        </w:tc>
      </w:tr>
      <w:tr w:rsidR="005016A7" w14:paraId="29062C5F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43F5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C200" w14:textId="77777777" w:rsidR="005016A7" w:rsidRDefault="005016A7" w:rsidP="00EE6247">
            <w:pPr>
              <w:pStyle w:val="TableRowHead"/>
            </w:pPr>
            <w:r>
              <w:t>Hint 1: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A7C72" w14:textId="77777777" w:rsidR="005016A7" w:rsidRDefault="005016A7" w:rsidP="00EE624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52AC1" w14:textId="77777777" w:rsidR="005016A7" w:rsidRDefault="005016A7" w:rsidP="00EE6247">
            <w:pPr>
              <w:pStyle w:val="Cell"/>
            </w:pPr>
          </w:p>
        </w:tc>
      </w:tr>
      <w:tr w:rsidR="005016A7" w14:paraId="1A645DCC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EE88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BD630" w14:textId="77777777" w:rsidR="005016A7" w:rsidRDefault="005016A7" w:rsidP="00EE6247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4AFCE" w14:textId="77777777" w:rsidR="005016A7" w:rsidRDefault="005016A7" w:rsidP="00EE6247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9266F" w14:textId="77777777" w:rsidR="005016A7" w:rsidRDefault="005016A7" w:rsidP="00EE6247">
            <w:pPr>
              <w:pStyle w:val="Cell"/>
            </w:pPr>
          </w:p>
        </w:tc>
      </w:tr>
      <w:tr w:rsidR="005016A7" w14:paraId="2480C6BF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F1D20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D0914" w14:textId="77777777" w:rsidR="005016A7" w:rsidRDefault="005016A7" w:rsidP="00EE6247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1FD70" w14:textId="77777777" w:rsidR="005016A7" w:rsidRDefault="005016A7" w:rsidP="00EE6247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47BDE" w14:textId="77777777" w:rsidR="005016A7" w:rsidRDefault="005016A7" w:rsidP="00EE6247">
            <w:pPr>
              <w:pStyle w:val="Cell"/>
            </w:pPr>
          </w:p>
        </w:tc>
      </w:tr>
      <w:tr w:rsidR="005016A7" w14:paraId="21CAE20A" w14:textId="77777777" w:rsidTr="00EE624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551B8" w14:textId="77777777" w:rsidR="005016A7" w:rsidRDefault="005016A7" w:rsidP="00EE624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CF2DD" w14:textId="77777777" w:rsidR="005016A7" w:rsidRDefault="005016A7" w:rsidP="00EE6247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DB4DE" w14:textId="77777777" w:rsidR="005016A7" w:rsidRDefault="005016A7" w:rsidP="00EE624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856A" w14:textId="77777777" w:rsidR="005016A7" w:rsidRDefault="005016A7" w:rsidP="00EE6247">
            <w:pPr>
              <w:pStyle w:val="Cell"/>
            </w:pPr>
          </w:p>
        </w:tc>
      </w:tr>
      <w:tr w:rsidR="005016A7" w14:paraId="5B9FF137" w14:textId="77777777" w:rsidTr="00EE6247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E6BC0" w14:textId="77777777" w:rsidR="005016A7" w:rsidRDefault="005016A7" w:rsidP="00EE6247">
            <w:pPr>
              <w:pStyle w:val="Cell"/>
            </w:pPr>
            <w:r>
              <w:rPr>
                <w:i/>
                <w:iCs/>
              </w:rPr>
              <w:t xml:space="preserve">Allows the selection of a </w:t>
            </w:r>
            <w:proofErr w:type="gramStart"/>
            <w:r>
              <w:rPr>
                <w:i/>
                <w:iCs/>
              </w:rPr>
              <w:t>single or multiple responses</w:t>
            </w:r>
            <w:proofErr w:type="gramEnd"/>
            <w:r>
              <w:rPr>
                <w:i/>
                <w:iCs/>
              </w:rPr>
              <w:t xml:space="preserve"> from a pre-defined list. (MC/MA)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8A7F2" w14:textId="77777777" w:rsidR="005016A7" w:rsidRDefault="005016A7" w:rsidP="00EE6247">
            <w:pPr>
              <w:pStyle w:val="Cell"/>
            </w:pPr>
          </w:p>
        </w:tc>
      </w:tr>
    </w:tbl>
    <w:p w14:paraId="21F5A007" w14:textId="77777777" w:rsidR="005016A7" w:rsidRDefault="005016A7" w:rsidP="005016A7"/>
    <w:p w14:paraId="6708E63C" w14:textId="77777777" w:rsidR="005016A7" w:rsidRDefault="005016A7" w:rsidP="005016A7"/>
    <w:p w14:paraId="2B1003D8" w14:textId="606ACFA5" w:rsidR="00F85033" w:rsidRPr="00051675" w:rsidRDefault="000C612B" w:rsidP="00F85033">
      <w:pPr>
        <w:pStyle w:val="Heading1"/>
      </w:pPr>
      <w:r>
        <w:lastRenderedPageBreak/>
        <w:t xml:space="preserve">Mock </w:t>
      </w:r>
      <w:r w:rsidR="00F85033">
        <w:t>True or False Category</w:t>
      </w:r>
    </w:p>
    <w:p w14:paraId="53000067" w14:textId="4C7B1FEF" w:rsidR="00F85033" w:rsidRDefault="00F85033" w:rsidP="00F85033">
      <w:pPr>
        <w:pStyle w:val="Heading2"/>
      </w:pPr>
      <w:r>
        <w:t>Question 15 (TF)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179"/>
        <w:gridCol w:w="3815"/>
        <w:gridCol w:w="668"/>
      </w:tblGrid>
      <w:tr w:rsidR="00F85033" w14:paraId="3C805F25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45CED" w14:textId="298B21CC" w:rsidR="00CC619B" w:rsidRPr="00CC619B" w:rsidRDefault="00CC619B" w:rsidP="00CC619B">
            <w:pPr>
              <w:pStyle w:val="Default"/>
              <w:rPr>
                <w:sz w:val="20"/>
                <w:szCs w:val="20"/>
              </w:rPr>
            </w:pPr>
            <w:r w:rsidRPr="00CC619B">
              <w:rPr>
                <w:sz w:val="20"/>
                <w:szCs w:val="20"/>
              </w:rPr>
              <w:t>Imaging in the infrared band is used for</w:t>
            </w:r>
            <w:r>
              <w:rPr>
                <w:sz w:val="20"/>
                <w:szCs w:val="20"/>
              </w:rPr>
              <w:t xml:space="preserve"> </w:t>
            </w:r>
            <w:r w:rsidRPr="00CC619B">
              <w:rPr>
                <w:sz w:val="20"/>
                <w:szCs w:val="20"/>
              </w:rPr>
              <w:t xml:space="preserve">satellite imaging. </w:t>
            </w:r>
          </w:p>
          <w:p w14:paraId="1D01546F" w14:textId="558DF40C" w:rsidR="00F85033" w:rsidRPr="00CC619B" w:rsidRDefault="00F85033" w:rsidP="00CC619B">
            <w:pPr>
              <w:spacing w:before="0" w:after="0" w:line="240" w:lineRule="auto"/>
              <w:jc w:val="lowKashida"/>
              <w:rPr>
                <w:color w:val="000000"/>
                <w:lang w:val="en-US" w:eastAsia="en-IE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D9CD" w14:textId="77777777" w:rsidR="00F85033" w:rsidRDefault="00F85033" w:rsidP="005E4D86">
            <w:pPr>
              <w:pStyle w:val="QFType"/>
            </w:pPr>
            <w:r>
              <w:t>TF</w:t>
            </w:r>
          </w:p>
        </w:tc>
      </w:tr>
      <w:tr w:rsidR="00F85033" w14:paraId="54D79A0F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EE7D5" w14:textId="77777777" w:rsidR="00F85033" w:rsidRDefault="00F85033" w:rsidP="005E4D8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0A49A" w14:textId="4C3CE3A0" w:rsidR="00F85033" w:rsidRDefault="00C736B4" w:rsidP="005E4D86">
            <w:pPr>
              <w:pStyle w:val="Cell"/>
            </w:pPr>
            <w:r>
              <w:t>2</w:t>
            </w:r>
          </w:p>
        </w:tc>
      </w:tr>
      <w:tr w:rsidR="00F85033" w14:paraId="6D084E4B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3E23CA" w14:textId="77777777" w:rsidR="00F85033" w:rsidRDefault="00F85033" w:rsidP="005E4D86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EFDD43" w14:textId="77777777" w:rsidR="00F85033" w:rsidRDefault="00F85033" w:rsidP="005E4D86">
            <w:pPr>
              <w:pStyle w:val="QFID"/>
            </w:pPr>
          </w:p>
        </w:tc>
      </w:tr>
      <w:tr w:rsidR="00F85033" w14:paraId="21385F13" w14:textId="77777777" w:rsidTr="005E4D86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09638" w14:textId="77777777" w:rsidR="00F85033" w:rsidRDefault="00F85033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FCFA9" w14:textId="77777777" w:rsidR="00F85033" w:rsidRDefault="00F85033" w:rsidP="005E4D86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E8732" w14:textId="77777777" w:rsidR="00F85033" w:rsidRDefault="00F85033" w:rsidP="005E4D86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56C4B" w14:textId="77777777" w:rsidR="00F85033" w:rsidRDefault="00F85033" w:rsidP="005E4D86">
            <w:pPr>
              <w:pStyle w:val="TableHead"/>
            </w:pPr>
            <w:r>
              <w:t>Grade</w:t>
            </w:r>
          </w:p>
        </w:tc>
      </w:tr>
      <w:tr w:rsidR="00F85033" w14:paraId="5103B0C5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4300D" w14:textId="77777777" w:rsidR="00F85033" w:rsidRDefault="00F85033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41586" w14:textId="77777777" w:rsidR="00F85033" w:rsidRDefault="00F85033" w:rsidP="005E4D86">
            <w:pPr>
              <w:pStyle w:val="Cell"/>
            </w:pPr>
            <w:r>
              <w:t>True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A955C" w14:textId="77777777" w:rsidR="00F85033" w:rsidRDefault="00F85033" w:rsidP="005E4D86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E8E7" w14:textId="54E1535A" w:rsidR="00F85033" w:rsidRDefault="00CC619B" w:rsidP="005E4D86">
            <w:pPr>
              <w:pStyle w:val="QFGrade"/>
            </w:pPr>
            <w:r>
              <w:t>100</w:t>
            </w:r>
          </w:p>
        </w:tc>
      </w:tr>
      <w:tr w:rsidR="00F85033" w14:paraId="269EAE52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16104" w14:textId="77777777" w:rsidR="00F85033" w:rsidRDefault="00F85033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9C0F" w14:textId="77777777" w:rsidR="00F85033" w:rsidRDefault="00F85033" w:rsidP="005E4D86">
            <w:pPr>
              <w:pStyle w:val="Cell"/>
            </w:pPr>
            <w:r>
              <w:t>False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6E1D5" w14:textId="77777777" w:rsidR="00F85033" w:rsidRDefault="00F85033" w:rsidP="005E4D86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A849" w14:textId="6EE62E55" w:rsidR="00F85033" w:rsidRDefault="00CC619B" w:rsidP="005E4D86">
            <w:pPr>
              <w:pStyle w:val="QFGrade"/>
            </w:pPr>
            <w:r>
              <w:t>0</w:t>
            </w:r>
          </w:p>
        </w:tc>
      </w:tr>
      <w:tr w:rsidR="00F85033" w14:paraId="0F476E0D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2434D" w14:textId="77777777" w:rsidR="00F85033" w:rsidRDefault="00F85033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CADB2" w14:textId="77777777" w:rsidR="00F85033" w:rsidRDefault="00F85033" w:rsidP="005E4D86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085DE" w14:textId="77777777" w:rsidR="00F85033" w:rsidRDefault="00F85033" w:rsidP="005E4D86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C6765" w14:textId="77777777" w:rsidR="00F85033" w:rsidRDefault="00F85033" w:rsidP="005E4D86">
            <w:pPr>
              <w:pStyle w:val="Cell"/>
            </w:pPr>
          </w:p>
        </w:tc>
      </w:tr>
      <w:tr w:rsidR="00F85033" w14:paraId="73B24AA4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5B2D4" w14:textId="77777777" w:rsidR="00F85033" w:rsidRDefault="00F85033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A3B24" w14:textId="77777777" w:rsidR="00F85033" w:rsidRDefault="00F85033" w:rsidP="005E4D86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BC2E6" w14:textId="77777777" w:rsidR="00F85033" w:rsidRDefault="00F85033" w:rsidP="005E4D86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0BDE9" w14:textId="77777777" w:rsidR="00F85033" w:rsidRDefault="00F85033" w:rsidP="005E4D86">
            <w:pPr>
              <w:pStyle w:val="Cell"/>
            </w:pPr>
          </w:p>
        </w:tc>
      </w:tr>
      <w:tr w:rsidR="00F85033" w14:paraId="0DCB709C" w14:textId="77777777" w:rsidTr="005E4D86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65BDC" w14:textId="77777777" w:rsidR="00F85033" w:rsidRDefault="00F85033" w:rsidP="005E4D86">
            <w:pPr>
              <w:pStyle w:val="Cell"/>
            </w:pPr>
            <w:r>
              <w:rPr>
                <w:i/>
                <w:iCs/>
              </w:rPr>
              <w:t>Set grade '100' to the correct answer.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EB827" w14:textId="77777777" w:rsidR="00F85033" w:rsidRDefault="00F85033" w:rsidP="005E4D86">
            <w:pPr>
              <w:pStyle w:val="Cell"/>
            </w:pPr>
          </w:p>
        </w:tc>
      </w:tr>
    </w:tbl>
    <w:p w14:paraId="4D9C9189" w14:textId="77777777" w:rsidR="00F85033" w:rsidRPr="00F85033" w:rsidRDefault="00F85033" w:rsidP="00F85033"/>
    <w:p w14:paraId="2DF8FC95" w14:textId="7CACD2FE" w:rsidR="00115A15" w:rsidRDefault="000C612B" w:rsidP="00115A15">
      <w:pPr>
        <w:pStyle w:val="Heading1"/>
      </w:pPr>
      <w:r>
        <w:t xml:space="preserve">Mock </w:t>
      </w:r>
      <w:r w:rsidR="00115A15">
        <w:t>True or False Category2</w:t>
      </w:r>
    </w:p>
    <w:p w14:paraId="7F743F1F" w14:textId="157CE8AE" w:rsidR="00F62B2F" w:rsidRDefault="00F62B2F" w:rsidP="00F62B2F">
      <w:pPr>
        <w:pStyle w:val="Heading2"/>
      </w:pPr>
      <w:r>
        <w:t>Question 19 (TF)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179"/>
        <w:gridCol w:w="3815"/>
        <w:gridCol w:w="668"/>
      </w:tblGrid>
      <w:tr w:rsidR="00F62B2F" w14:paraId="51614A45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687B7" w14:textId="3CA48A5D" w:rsidR="00F62B2F" w:rsidRDefault="00D91C6A" w:rsidP="00D91C6A">
            <w:pPr>
              <w:spacing w:before="0" w:after="0" w:line="240" w:lineRule="auto"/>
              <w:jc w:val="lowKashida"/>
            </w:pPr>
            <w:r w:rsidRPr="00126795">
              <w:t xml:space="preserve">Image </w:t>
            </w:r>
            <w:r w:rsidR="00CC619B">
              <w:t>restoration</w:t>
            </w:r>
            <w:r w:rsidRPr="00126795">
              <w:t xml:space="preserve"> is used to </w:t>
            </w:r>
            <w:r w:rsidR="00CC619B">
              <w:t xml:space="preserve">reduce the </w:t>
            </w:r>
            <w:r w:rsidR="000E165D">
              <w:t>noise in the</w:t>
            </w:r>
            <w:r w:rsidRPr="00126795">
              <w:t xml:space="preserve"> image.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15045" w14:textId="77777777" w:rsidR="00F62B2F" w:rsidRDefault="00F62B2F" w:rsidP="005E4D86">
            <w:pPr>
              <w:pStyle w:val="QFType"/>
            </w:pPr>
            <w:r>
              <w:t>TF</w:t>
            </w:r>
          </w:p>
        </w:tc>
      </w:tr>
      <w:tr w:rsidR="00F62B2F" w14:paraId="6343E97A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B25CA" w14:textId="77777777" w:rsidR="00F62B2F" w:rsidRDefault="00F62B2F" w:rsidP="005E4D8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57F5D" w14:textId="2D1DA243" w:rsidR="00F62B2F" w:rsidRDefault="00C736B4" w:rsidP="005E4D86">
            <w:pPr>
              <w:pStyle w:val="Cell"/>
            </w:pPr>
            <w:r>
              <w:t>2</w:t>
            </w:r>
          </w:p>
        </w:tc>
      </w:tr>
      <w:tr w:rsidR="00F62B2F" w14:paraId="54B8B235" w14:textId="77777777" w:rsidTr="005E4D86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60CD3B" w14:textId="77777777" w:rsidR="00F62B2F" w:rsidRDefault="00F62B2F" w:rsidP="005E4D86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AE1716" w14:textId="77777777" w:rsidR="00F62B2F" w:rsidRDefault="00F62B2F" w:rsidP="005E4D86">
            <w:pPr>
              <w:pStyle w:val="QFID"/>
            </w:pPr>
          </w:p>
        </w:tc>
      </w:tr>
      <w:tr w:rsidR="00F62B2F" w14:paraId="5D0D9047" w14:textId="77777777" w:rsidTr="005E4D86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87F9" w14:textId="77777777" w:rsidR="00F62B2F" w:rsidRDefault="00F62B2F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24ACD" w14:textId="77777777" w:rsidR="00F62B2F" w:rsidRDefault="00F62B2F" w:rsidP="005E4D86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712B" w14:textId="77777777" w:rsidR="00F62B2F" w:rsidRDefault="00F62B2F" w:rsidP="005E4D86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E382B" w14:textId="77777777" w:rsidR="00F62B2F" w:rsidRDefault="00F62B2F" w:rsidP="005E4D86">
            <w:pPr>
              <w:pStyle w:val="TableHead"/>
            </w:pPr>
            <w:r>
              <w:t>Grade</w:t>
            </w:r>
          </w:p>
        </w:tc>
      </w:tr>
      <w:tr w:rsidR="00F62B2F" w14:paraId="1F4152F6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4D8A5" w14:textId="77777777" w:rsidR="00F62B2F" w:rsidRDefault="00F62B2F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1E82" w14:textId="77777777" w:rsidR="00F62B2F" w:rsidRDefault="00F62B2F" w:rsidP="005E4D86">
            <w:pPr>
              <w:pStyle w:val="Cell"/>
            </w:pPr>
            <w:r>
              <w:t>True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76912" w14:textId="77777777" w:rsidR="00F62B2F" w:rsidRDefault="00F62B2F" w:rsidP="005E4D86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6BD85" w14:textId="069407FB" w:rsidR="00F62B2F" w:rsidRDefault="000E165D" w:rsidP="005E4D86">
            <w:pPr>
              <w:pStyle w:val="QFGrade"/>
            </w:pPr>
            <w:r>
              <w:t>100</w:t>
            </w:r>
          </w:p>
        </w:tc>
      </w:tr>
      <w:tr w:rsidR="00F62B2F" w14:paraId="743FC3BD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87153" w14:textId="77777777" w:rsidR="00F62B2F" w:rsidRDefault="00F62B2F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03B58" w14:textId="77777777" w:rsidR="00F62B2F" w:rsidRDefault="00F62B2F" w:rsidP="005E4D86">
            <w:pPr>
              <w:pStyle w:val="Cell"/>
            </w:pPr>
            <w:r>
              <w:t>False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16FAC" w14:textId="77777777" w:rsidR="00F62B2F" w:rsidRDefault="00F62B2F" w:rsidP="005E4D86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BEA7" w14:textId="7C12F025" w:rsidR="00F62B2F" w:rsidRDefault="000E165D" w:rsidP="005E4D86">
            <w:pPr>
              <w:pStyle w:val="QFGrade"/>
            </w:pPr>
            <w:r>
              <w:t>0</w:t>
            </w:r>
          </w:p>
        </w:tc>
      </w:tr>
      <w:tr w:rsidR="00F62B2F" w14:paraId="569F0D38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516E8" w14:textId="77777777" w:rsidR="00F62B2F" w:rsidRDefault="00F62B2F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CACC0" w14:textId="77777777" w:rsidR="00F62B2F" w:rsidRDefault="00F62B2F" w:rsidP="005E4D86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C463A" w14:textId="77777777" w:rsidR="00F62B2F" w:rsidRDefault="00F62B2F" w:rsidP="005E4D86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ED7F1" w14:textId="77777777" w:rsidR="00F62B2F" w:rsidRDefault="00F62B2F" w:rsidP="005E4D86">
            <w:pPr>
              <w:pStyle w:val="Cell"/>
            </w:pPr>
          </w:p>
        </w:tc>
      </w:tr>
      <w:tr w:rsidR="00F62B2F" w14:paraId="4089630A" w14:textId="77777777" w:rsidTr="005E4D86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00ED" w14:textId="77777777" w:rsidR="00F62B2F" w:rsidRDefault="00F62B2F" w:rsidP="005E4D86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F46EF" w14:textId="77777777" w:rsidR="00F62B2F" w:rsidRDefault="00F62B2F" w:rsidP="005E4D86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1990" w14:textId="77777777" w:rsidR="00F62B2F" w:rsidRDefault="00F62B2F" w:rsidP="005E4D86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E81E0" w14:textId="77777777" w:rsidR="00F62B2F" w:rsidRDefault="00F62B2F" w:rsidP="005E4D86">
            <w:pPr>
              <w:pStyle w:val="Cell"/>
            </w:pPr>
          </w:p>
        </w:tc>
      </w:tr>
      <w:tr w:rsidR="00F62B2F" w14:paraId="7D9A2F27" w14:textId="77777777" w:rsidTr="005E4D86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9496D" w14:textId="77777777" w:rsidR="00F62B2F" w:rsidRDefault="00F62B2F" w:rsidP="005E4D86">
            <w:pPr>
              <w:pStyle w:val="Cell"/>
            </w:pPr>
            <w:r>
              <w:rPr>
                <w:i/>
                <w:iCs/>
              </w:rPr>
              <w:t>Set grade '100' to the correct answer.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2CFCA" w14:textId="77777777" w:rsidR="00F62B2F" w:rsidRDefault="00F62B2F" w:rsidP="005E4D86">
            <w:pPr>
              <w:pStyle w:val="Cell"/>
            </w:pPr>
          </w:p>
        </w:tc>
      </w:tr>
    </w:tbl>
    <w:p w14:paraId="1F0FE2E8" w14:textId="77777777" w:rsidR="00F62B2F" w:rsidRPr="00F85033" w:rsidRDefault="00F62B2F" w:rsidP="00F62B2F"/>
    <w:p w14:paraId="3CB02BC4" w14:textId="0D274340" w:rsidR="00EC4A95" w:rsidRDefault="000C612B" w:rsidP="00EC4A95">
      <w:pPr>
        <w:pStyle w:val="Heading1"/>
      </w:pPr>
      <w:r>
        <w:lastRenderedPageBreak/>
        <w:t xml:space="preserve">Mock </w:t>
      </w:r>
      <w:r w:rsidR="00EC4A95">
        <w:t>MCQ Category4</w:t>
      </w:r>
    </w:p>
    <w:p w14:paraId="5065ED2D" w14:textId="5A2E7BDE" w:rsidR="002D6FF5" w:rsidRDefault="002D6FF5" w:rsidP="002D6FF5">
      <w:pPr>
        <w:pStyle w:val="Heading2"/>
      </w:pPr>
      <w:r>
        <w:t>Question 71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3179"/>
        <w:gridCol w:w="3814"/>
        <w:gridCol w:w="668"/>
      </w:tblGrid>
      <w:tr w:rsidR="002D6FF5" w14:paraId="4E6388E9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8BB39" w14:textId="4C663E86" w:rsidR="002D6FF5" w:rsidRDefault="002D6FF5" w:rsidP="0048561D">
            <w:pPr>
              <w:pStyle w:val="Cell"/>
            </w:pPr>
            <w:r>
              <w:t xml:space="preserve">To which category the system </w:t>
            </w:r>
            <w:r>
              <w:rPr>
                <w:b/>
                <w:bCs/>
                <w:i/>
                <w:iCs/>
                <w:szCs w:val="20"/>
              </w:rPr>
              <w:t>s</w:t>
            </w:r>
            <w:r w:rsidRPr="00C74CA2">
              <w:rPr>
                <w:b/>
                <w:bCs/>
                <w:i/>
                <w:iCs/>
                <w:szCs w:val="20"/>
              </w:rPr>
              <w:t xml:space="preserve"> = </w:t>
            </w:r>
            <w:r w:rsidR="001A0B8D">
              <w:rPr>
                <w:b/>
                <w:bCs/>
                <w:i/>
                <w:iCs/>
                <w:szCs w:val="20"/>
              </w:rPr>
              <w:t>c</w:t>
            </w:r>
            <w:r>
              <w:rPr>
                <w:b/>
                <w:bCs/>
                <w:i/>
                <w:iCs/>
                <w:szCs w:val="20"/>
              </w:rPr>
              <w:t xml:space="preserve"> </w:t>
            </w:r>
            <w:r w:rsidRPr="00C74CA2">
              <w:rPr>
                <w:b/>
                <w:bCs/>
                <w:i/>
                <w:iCs/>
                <w:szCs w:val="20"/>
              </w:rPr>
              <w:t>r</w:t>
            </w:r>
            <w:r w:rsidR="001A0B8D">
              <w:rPr>
                <w:b/>
                <w:bCs/>
                <w:i/>
                <w:iCs/>
                <w:szCs w:val="20"/>
              </w:rPr>
              <w:t xml:space="preserve"> </w:t>
            </w:r>
            <w:r w:rsidR="001A0B8D" w:rsidRPr="001A0B8D">
              <w:rPr>
                <w:b/>
                <w:bCs/>
                <w:i/>
                <w:iCs/>
                <w:szCs w:val="20"/>
                <w:vertAlign w:val="superscript"/>
              </w:rPr>
              <w:t>ɣ</w:t>
            </w:r>
            <w:r w:rsidRPr="00C74CA2">
              <w:rPr>
                <w:szCs w:val="20"/>
              </w:rPr>
              <w:t xml:space="preserve"> </w:t>
            </w:r>
            <w:r>
              <w:t xml:space="preserve">belongs: </w:t>
            </w:r>
            <w:r>
              <w:rPr>
                <w:i/>
                <w:iCs/>
              </w:rPr>
              <w:t>(choose one)</w:t>
            </w:r>
            <w:r w:rsidRPr="00AA0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ab/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7EC8" w14:textId="77777777" w:rsidR="002D6FF5" w:rsidRDefault="002D6FF5" w:rsidP="0048561D">
            <w:pPr>
              <w:pStyle w:val="QFType"/>
            </w:pPr>
            <w:r>
              <w:t>MC</w:t>
            </w:r>
          </w:p>
        </w:tc>
      </w:tr>
      <w:tr w:rsidR="002D6FF5" w14:paraId="23EE43E8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2CB5" w14:textId="77777777" w:rsidR="002D6FF5" w:rsidRDefault="002D6FF5" w:rsidP="0048561D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0255" w14:textId="563A4D6D" w:rsidR="002D6FF5" w:rsidRDefault="00C736B4" w:rsidP="0048561D">
            <w:pPr>
              <w:pStyle w:val="Cell"/>
            </w:pPr>
            <w:r>
              <w:t>2</w:t>
            </w:r>
          </w:p>
        </w:tc>
      </w:tr>
      <w:tr w:rsidR="002D6FF5" w14:paraId="2C92FC86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FEAA2" w14:textId="77777777" w:rsidR="002D6FF5" w:rsidRDefault="002D6FF5" w:rsidP="0048561D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90A0B" w14:textId="77777777" w:rsidR="002D6FF5" w:rsidRDefault="002D6FF5" w:rsidP="0048561D">
            <w:pPr>
              <w:pStyle w:val="Cell"/>
            </w:pPr>
            <w:r>
              <w:t>Yes</w:t>
            </w:r>
          </w:p>
        </w:tc>
      </w:tr>
      <w:tr w:rsidR="002D6FF5" w14:paraId="286A0FCE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E60D2" w14:textId="77777777" w:rsidR="002D6FF5" w:rsidRDefault="002D6FF5" w:rsidP="0048561D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51E58" w14:textId="77777777" w:rsidR="002D6FF5" w:rsidRDefault="002D6FF5" w:rsidP="0048561D">
            <w:pPr>
              <w:pStyle w:val="Cell"/>
            </w:pPr>
            <w:r>
              <w:t>A</w:t>
            </w:r>
          </w:p>
        </w:tc>
      </w:tr>
      <w:tr w:rsidR="002D6FF5" w14:paraId="3F7F693A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D12A7" w14:textId="77777777" w:rsidR="002D6FF5" w:rsidRDefault="002D6FF5" w:rsidP="0048561D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148B7" w14:textId="77777777" w:rsidR="002D6FF5" w:rsidRDefault="002D6FF5" w:rsidP="0048561D">
            <w:pPr>
              <w:pStyle w:val="Cell"/>
            </w:pPr>
            <w:r>
              <w:t>0</w:t>
            </w:r>
          </w:p>
        </w:tc>
      </w:tr>
      <w:tr w:rsidR="002D6FF5" w14:paraId="072B256B" w14:textId="77777777" w:rsidTr="0048561D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49A42" w14:textId="77777777" w:rsidR="002D6FF5" w:rsidRDefault="002D6FF5" w:rsidP="0048561D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CE94B1" w14:textId="77777777" w:rsidR="002D6FF5" w:rsidRDefault="002D6FF5" w:rsidP="0048561D">
            <w:pPr>
              <w:pStyle w:val="QFID"/>
            </w:pPr>
          </w:p>
        </w:tc>
      </w:tr>
      <w:tr w:rsidR="002D6FF5" w14:paraId="32194BBE" w14:textId="77777777" w:rsidTr="0048561D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7288E" w14:textId="77777777" w:rsidR="002D6FF5" w:rsidRDefault="002D6FF5" w:rsidP="0048561D">
            <w:pPr>
              <w:pStyle w:val="QFOptionReset"/>
            </w:pPr>
            <w:r>
              <w:t>#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8948" w14:textId="77777777" w:rsidR="002D6FF5" w:rsidRDefault="002D6FF5" w:rsidP="0048561D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E63C0" w14:textId="77777777" w:rsidR="002D6FF5" w:rsidRDefault="002D6FF5" w:rsidP="0048561D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995D" w14:textId="77777777" w:rsidR="002D6FF5" w:rsidRDefault="002D6FF5" w:rsidP="0048561D">
            <w:pPr>
              <w:pStyle w:val="TableHead"/>
            </w:pPr>
            <w:r>
              <w:t>Grade</w:t>
            </w:r>
          </w:p>
        </w:tc>
      </w:tr>
      <w:tr w:rsidR="002D6FF5" w14:paraId="0C6C32B6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B9264" w14:textId="77777777" w:rsidR="002D6FF5" w:rsidRDefault="002D6FF5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BBC0E" w14:textId="77777777" w:rsidR="002D6FF5" w:rsidRPr="005D02E5" w:rsidRDefault="002D6FF5" w:rsidP="0048561D">
            <w:pPr>
              <w:pStyle w:val="QFOption"/>
              <w:numPr>
                <w:ilvl w:val="0"/>
                <w:numId w:val="0"/>
              </w:numPr>
              <w:tabs>
                <w:tab w:val="num" w:pos="1800"/>
                <w:tab w:val="right" w:pos="8280"/>
              </w:tabs>
              <w:spacing w:before="0" w:after="0" w:line="240" w:lineRule="auto"/>
              <w:ind w:left="60"/>
              <w:jc w:val="lowKashida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Image negative</w:t>
            </w:r>
            <w:r w:rsidRPr="005D02E5">
              <w:rPr>
                <w:sz w:val="18"/>
                <w:szCs w:val="18"/>
              </w:rPr>
              <w:t>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A21A0" w14:textId="77777777" w:rsidR="002D6FF5" w:rsidRDefault="002D6FF5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8EE56" w14:textId="77777777" w:rsidR="002D6FF5" w:rsidRDefault="002D6FF5" w:rsidP="0048561D">
            <w:pPr>
              <w:pStyle w:val="QFGrade"/>
            </w:pPr>
            <w:r>
              <w:t>0</w:t>
            </w:r>
          </w:p>
        </w:tc>
      </w:tr>
      <w:tr w:rsidR="002D6FF5" w14:paraId="76515CE9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21EF3" w14:textId="77777777" w:rsidR="002D6FF5" w:rsidRDefault="002D6FF5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17E8" w14:textId="72AFAC90" w:rsidR="002D6FF5" w:rsidRPr="005D02E5" w:rsidRDefault="001A0B8D" w:rsidP="0048561D">
            <w:pPr>
              <w:pStyle w:val="QFOption"/>
              <w:numPr>
                <w:ilvl w:val="0"/>
                <w:numId w:val="0"/>
              </w:numPr>
              <w:tabs>
                <w:tab w:val="num" w:pos="1800"/>
                <w:tab w:val="right" w:pos="8280"/>
              </w:tabs>
              <w:spacing w:before="0" w:after="0" w:line="240" w:lineRule="auto"/>
              <w:ind w:left="60"/>
              <w:jc w:val="lowKashida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Gamma correction.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41200" w14:textId="77777777" w:rsidR="002D6FF5" w:rsidRDefault="002D6FF5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34100" w14:textId="23ACF43D" w:rsidR="002D6FF5" w:rsidRDefault="001A0B8D" w:rsidP="0048561D">
            <w:pPr>
              <w:pStyle w:val="QFGrade"/>
            </w:pPr>
            <w:r>
              <w:t>100</w:t>
            </w:r>
          </w:p>
        </w:tc>
      </w:tr>
      <w:tr w:rsidR="002D6FF5" w14:paraId="3CF8706B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65487" w14:textId="77777777" w:rsidR="002D6FF5" w:rsidRDefault="002D6FF5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57884" w14:textId="77777777" w:rsidR="002D6FF5" w:rsidRPr="001D2C4F" w:rsidRDefault="002D6FF5" w:rsidP="0048561D">
            <w:pPr>
              <w:pStyle w:val="QFOption"/>
              <w:numPr>
                <w:ilvl w:val="0"/>
                <w:numId w:val="0"/>
              </w:numPr>
              <w:tabs>
                <w:tab w:val="num" w:pos="1800"/>
              </w:tabs>
              <w:spacing w:before="0" w:after="0" w:line="240" w:lineRule="auto"/>
              <w:ind w:left="60"/>
              <w:jc w:val="lowKashida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Contrast stretching.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D1FA4" w14:textId="77777777" w:rsidR="002D6FF5" w:rsidRDefault="002D6FF5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3BF8D" w14:textId="77777777" w:rsidR="002D6FF5" w:rsidRDefault="002D6FF5" w:rsidP="0048561D">
            <w:pPr>
              <w:pStyle w:val="QFGrade"/>
            </w:pPr>
            <w:r>
              <w:t>0</w:t>
            </w:r>
          </w:p>
        </w:tc>
      </w:tr>
      <w:tr w:rsidR="002D6FF5" w14:paraId="7D1CD1E4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D9DCD" w14:textId="77777777" w:rsidR="002D6FF5" w:rsidRDefault="002D6FF5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B8EA7" w14:textId="77777777" w:rsidR="002D6FF5" w:rsidRPr="001D2C4F" w:rsidRDefault="002D6FF5" w:rsidP="0048561D">
            <w:pPr>
              <w:pStyle w:val="QFOption"/>
              <w:numPr>
                <w:ilvl w:val="0"/>
                <w:numId w:val="0"/>
              </w:numPr>
              <w:tabs>
                <w:tab w:val="num" w:pos="1800"/>
              </w:tabs>
              <w:spacing w:before="0" w:after="0" w:line="240" w:lineRule="auto"/>
              <w:ind w:left="60"/>
              <w:jc w:val="lowKashida"/>
              <w:rPr>
                <w:sz w:val="18"/>
                <w:szCs w:val="18"/>
              </w:rPr>
            </w:pPr>
            <w:r w:rsidRPr="001D2C4F">
              <w:rPr>
                <w:sz w:val="18"/>
                <w:szCs w:val="18"/>
              </w:rPr>
              <w:t>None of these choices.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C5396" w14:textId="77777777" w:rsidR="002D6FF5" w:rsidRDefault="002D6FF5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FA729" w14:textId="54A6F1B6" w:rsidR="002D6FF5" w:rsidRDefault="001A0B8D" w:rsidP="0048561D">
            <w:pPr>
              <w:pStyle w:val="QFGrade"/>
            </w:pPr>
            <w:r>
              <w:t>0</w:t>
            </w:r>
          </w:p>
        </w:tc>
      </w:tr>
      <w:tr w:rsidR="002D6FF5" w14:paraId="77622537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D1DB9" w14:textId="77777777" w:rsidR="002D6FF5" w:rsidRDefault="002D6FF5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A32D2" w14:textId="77777777" w:rsidR="002D6FF5" w:rsidRDefault="002D6FF5" w:rsidP="0048561D">
            <w:pPr>
              <w:pStyle w:val="Cell"/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CA2B8" w14:textId="77777777" w:rsidR="002D6FF5" w:rsidRDefault="002D6FF5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B2D35" w14:textId="77777777" w:rsidR="002D6FF5" w:rsidRDefault="002D6FF5" w:rsidP="0048561D">
            <w:pPr>
              <w:pStyle w:val="QFGrade"/>
            </w:pPr>
          </w:p>
        </w:tc>
      </w:tr>
      <w:tr w:rsidR="002D6FF5" w14:paraId="57533B06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A9C74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0D027" w14:textId="77777777" w:rsidR="002D6FF5" w:rsidRDefault="002D6FF5" w:rsidP="0048561D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E42FB" w14:textId="77777777" w:rsidR="002D6FF5" w:rsidRDefault="002D6FF5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C76B8" w14:textId="77777777" w:rsidR="002D6FF5" w:rsidRDefault="002D6FF5" w:rsidP="0048561D">
            <w:pPr>
              <w:pStyle w:val="Cell"/>
            </w:pPr>
          </w:p>
        </w:tc>
      </w:tr>
      <w:tr w:rsidR="002D6FF5" w14:paraId="76C60912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C2847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F022" w14:textId="77777777" w:rsidR="002D6FF5" w:rsidRDefault="002D6FF5" w:rsidP="0048561D">
            <w:pPr>
              <w:pStyle w:val="TableRowHead"/>
            </w:pPr>
            <w:r>
              <w:t>For any 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5EEA4" w14:textId="77777777" w:rsidR="002D6FF5" w:rsidRDefault="002D6FF5" w:rsidP="0048561D">
            <w:pPr>
              <w:pStyle w:val="Cell"/>
            </w:pPr>
            <w:r>
              <w:t>Your answer is 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DC74" w14:textId="77777777" w:rsidR="002D6FF5" w:rsidRDefault="002D6FF5" w:rsidP="0048561D">
            <w:pPr>
              <w:pStyle w:val="Cell"/>
            </w:pPr>
          </w:p>
        </w:tc>
      </w:tr>
      <w:tr w:rsidR="002D6FF5" w14:paraId="58A4A592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DF34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DA016" w14:textId="77777777" w:rsidR="002D6FF5" w:rsidRDefault="002D6FF5" w:rsidP="0048561D">
            <w:pPr>
              <w:pStyle w:val="TableRowHead"/>
            </w:pPr>
            <w:r>
              <w:t>For any incorrect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34FCD" w14:textId="77777777" w:rsidR="002D6FF5" w:rsidRDefault="002D6FF5" w:rsidP="0048561D">
            <w:pPr>
              <w:pStyle w:val="Cell"/>
            </w:pPr>
            <w:r>
              <w:t>Your answer is incorrect.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91CD9" w14:textId="77777777" w:rsidR="002D6FF5" w:rsidRDefault="002D6FF5" w:rsidP="0048561D">
            <w:pPr>
              <w:pStyle w:val="Cell"/>
            </w:pPr>
          </w:p>
        </w:tc>
      </w:tr>
      <w:tr w:rsidR="002D6FF5" w14:paraId="37D679A7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0ABBB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8E8AB" w14:textId="77777777" w:rsidR="002D6FF5" w:rsidRDefault="002D6FF5" w:rsidP="0048561D">
            <w:pPr>
              <w:pStyle w:val="TableRowHead"/>
            </w:pPr>
            <w:r>
              <w:t>Hint 1: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2C9C1" w14:textId="77777777" w:rsidR="002D6FF5" w:rsidRDefault="002D6FF5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2BE97" w14:textId="77777777" w:rsidR="002D6FF5" w:rsidRDefault="002D6FF5" w:rsidP="0048561D">
            <w:pPr>
              <w:pStyle w:val="Cell"/>
            </w:pPr>
          </w:p>
        </w:tc>
      </w:tr>
      <w:tr w:rsidR="002D6FF5" w14:paraId="2AE34097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5CA7E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20EA" w14:textId="77777777" w:rsidR="002D6FF5" w:rsidRDefault="002D6FF5" w:rsidP="0048561D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95C04" w14:textId="77777777" w:rsidR="002D6FF5" w:rsidRDefault="002D6FF5" w:rsidP="0048561D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BE955" w14:textId="77777777" w:rsidR="002D6FF5" w:rsidRDefault="002D6FF5" w:rsidP="0048561D">
            <w:pPr>
              <w:pStyle w:val="Cell"/>
            </w:pPr>
          </w:p>
        </w:tc>
      </w:tr>
      <w:tr w:rsidR="002D6FF5" w14:paraId="7F2C0EEA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1AB1B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2B3C" w14:textId="77777777" w:rsidR="002D6FF5" w:rsidRDefault="002D6FF5" w:rsidP="0048561D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8386" w14:textId="77777777" w:rsidR="002D6FF5" w:rsidRDefault="002D6FF5" w:rsidP="0048561D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86B7" w14:textId="77777777" w:rsidR="002D6FF5" w:rsidRDefault="002D6FF5" w:rsidP="0048561D">
            <w:pPr>
              <w:pStyle w:val="Cell"/>
            </w:pPr>
          </w:p>
        </w:tc>
      </w:tr>
      <w:tr w:rsidR="002D6FF5" w14:paraId="2B5074FC" w14:textId="77777777" w:rsidTr="0048561D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5318D" w14:textId="77777777" w:rsidR="002D6FF5" w:rsidRDefault="002D6FF5" w:rsidP="0048561D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AC284" w14:textId="77777777" w:rsidR="002D6FF5" w:rsidRDefault="002D6FF5" w:rsidP="0048561D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5290D" w14:textId="77777777" w:rsidR="002D6FF5" w:rsidRDefault="002D6FF5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4D587" w14:textId="77777777" w:rsidR="002D6FF5" w:rsidRDefault="002D6FF5" w:rsidP="0048561D">
            <w:pPr>
              <w:pStyle w:val="Cell"/>
            </w:pPr>
          </w:p>
        </w:tc>
      </w:tr>
      <w:tr w:rsidR="002D6FF5" w14:paraId="248A5695" w14:textId="77777777" w:rsidTr="0048561D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4B253" w14:textId="77777777" w:rsidR="002D6FF5" w:rsidRDefault="002D6FF5" w:rsidP="0048561D">
            <w:pPr>
              <w:pStyle w:val="Cell"/>
            </w:pPr>
            <w:r>
              <w:rPr>
                <w:i/>
                <w:iCs/>
              </w:rPr>
              <w:t xml:space="preserve">Allows the selection of a </w:t>
            </w:r>
            <w:proofErr w:type="gramStart"/>
            <w:r>
              <w:rPr>
                <w:i/>
                <w:iCs/>
              </w:rPr>
              <w:t>single or multiple responses</w:t>
            </w:r>
            <w:proofErr w:type="gramEnd"/>
            <w:r>
              <w:rPr>
                <w:i/>
                <w:iCs/>
              </w:rPr>
              <w:t xml:space="preserve"> from a pre-defined list. (MC/MA)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9FEA1" w14:textId="77777777" w:rsidR="002D6FF5" w:rsidRDefault="002D6FF5" w:rsidP="0048561D">
            <w:pPr>
              <w:pStyle w:val="Cell"/>
            </w:pPr>
          </w:p>
        </w:tc>
      </w:tr>
    </w:tbl>
    <w:p w14:paraId="26BF0EB8" w14:textId="68859609" w:rsidR="002D6FF5" w:rsidRDefault="002D6FF5" w:rsidP="0038519B"/>
    <w:p w14:paraId="67D9D1ED" w14:textId="2A575833" w:rsidR="00190747" w:rsidRDefault="00190747" w:rsidP="0038519B"/>
    <w:p w14:paraId="73DF73F7" w14:textId="5E70C9F5" w:rsidR="00190747" w:rsidRDefault="00190747" w:rsidP="0038519B"/>
    <w:p w14:paraId="5802172F" w14:textId="364BB429" w:rsidR="002E0714" w:rsidRDefault="000C612B" w:rsidP="002E0714">
      <w:pPr>
        <w:pStyle w:val="Heading1"/>
      </w:pPr>
      <w:r>
        <w:lastRenderedPageBreak/>
        <w:t xml:space="preserve">Mock </w:t>
      </w:r>
      <w:r w:rsidR="002E0714">
        <w:t>MCQ Category5</w:t>
      </w:r>
    </w:p>
    <w:p w14:paraId="0B19BED2" w14:textId="26B7D244" w:rsidR="007F629A" w:rsidRDefault="007F629A" w:rsidP="007F629A">
      <w:pPr>
        <w:pStyle w:val="Heading2"/>
      </w:pPr>
      <w:r>
        <w:t>Question 83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3179"/>
        <w:gridCol w:w="3813"/>
        <w:gridCol w:w="668"/>
      </w:tblGrid>
      <w:tr w:rsidR="007F629A" w14:paraId="2D50A8D2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A277F" w14:textId="30CABD07" w:rsidR="007F629A" w:rsidRDefault="007F629A" w:rsidP="0048561D">
            <w:pPr>
              <w:pStyle w:val="Cell"/>
            </w:pPr>
            <w:r>
              <w:t xml:space="preserve">To which category </w:t>
            </w:r>
            <w:r w:rsidR="00362B91">
              <w:rPr>
                <w:b/>
                <w:bCs/>
                <w:i/>
                <w:iCs/>
                <w:szCs w:val="20"/>
              </w:rPr>
              <w:t>s</w:t>
            </w:r>
            <w:r w:rsidR="00362B91" w:rsidRPr="00C74CA2">
              <w:rPr>
                <w:b/>
                <w:bCs/>
                <w:i/>
                <w:iCs/>
                <w:szCs w:val="20"/>
              </w:rPr>
              <w:t xml:space="preserve"> = </w:t>
            </w:r>
            <w:r w:rsidR="00362B91">
              <w:rPr>
                <w:b/>
                <w:bCs/>
                <w:i/>
                <w:iCs/>
                <w:szCs w:val="20"/>
              </w:rPr>
              <w:t xml:space="preserve">c </w:t>
            </w:r>
            <w:r w:rsidR="00362B91" w:rsidRPr="00C74CA2">
              <w:rPr>
                <w:b/>
                <w:bCs/>
                <w:i/>
                <w:iCs/>
                <w:szCs w:val="20"/>
              </w:rPr>
              <w:t>r</w:t>
            </w:r>
            <w:r w:rsidR="00362B91">
              <w:rPr>
                <w:b/>
                <w:bCs/>
                <w:i/>
                <w:iCs/>
                <w:szCs w:val="20"/>
              </w:rPr>
              <w:t xml:space="preserve"> </w:t>
            </w:r>
            <w:r w:rsidR="00362B91" w:rsidRPr="001A0B8D">
              <w:rPr>
                <w:b/>
                <w:bCs/>
                <w:i/>
                <w:iCs/>
                <w:szCs w:val="20"/>
                <w:vertAlign w:val="superscript"/>
              </w:rPr>
              <w:t>ɣ</w:t>
            </w:r>
            <w:r w:rsidR="00362B91" w:rsidRPr="00C74CA2">
              <w:rPr>
                <w:szCs w:val="20"/>
              </w:rPr>
              <w:t xml:space="preserve"> </w:t>
            </w:r>
            <w:r>
              <w:t xml:space="preserve">belongs: </w:t>
            </w:r>
            <w:r>
              <w:rPr>
                <w:i/>
                <w:iCs/>
              </w:rPr>
              <w:t>(choose one)</w:t>
            </w:r>
            <w:r w:rsidRPr="00AA0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ab/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A2F99" w14:textId="77777777" w:rsidR="007F629A" w:rsidRDefault="007F629A" w:rsidP="0048561D">
            <w:pPr>
              <w:pStyle w:val="QFType"/>
            </w:pPr>
            <w:r>
              <w:t>MC</w:t>
            </w:r>
          </w:p>
        </w:tc>
      </w:tr>
      <w:tr w:rsidR="007F629A" w14:paraId="74CBB5A0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94886" w14:textId="77777777" w:rsidR="007F629A" w:rsidRDefault="007F629A" w:rsidP="0048561D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FFF8F" w14:textId="649C18C9" w:rsidR="007F629A" w:rsidRDefault="00F07C12" w:rsidP="0048561D">
            <w:pPr>
              <w:pStyle w:val="Cell"/>
            </w:pPr>
            <w:r>
              <w:t>2</w:t>
            </w:r>
          </w:p>
        </w:tc>
      </w:tr>
      <w:tr w:rsidR="007F629A" w14:paraId="0618A97E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3A4D0" w14:textId="77777777" w:rsidR="007F629A" w:rsidRDefault="007F629A" w:rsidP="0048561D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8E2A" w14:textId="77777777" w:rsidR="007F629A" w:rsidRDefault="007F629A" w:rsidP="0048561D">
            <w:pPr>
              <w:pStyle w:val="Cell"/>
            </w:pPr>
            <w:r>
              <w:t>Yes</w:t>
            </w:r>
          </w:p>
        </w:tc>
      </w:tr>
      <w:tr w:rsidR="007F629A" w14:paraId="2161CB97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FE24" w14:textId="77777777" w:rsidR="007F629A" w:rsidRDefault="007F629A" w:rsidP="0048561D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4B433" w14:textId="77777777" w:rsidR="007F629A" w:rsidRDefault="007F629A" w:rsidP="0048561D">
            <w:pPr>
              <w:pStyle w:val="Cell"/>
            </w:pPr>
            <w:r>
              <w:t>A</w:t>
            </w:r>
          </w:p>
        </w:tc>
      </w:tr>
      <w:tr w:rsidR="007F629A" w14:paraId="06CAD9CD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C2923" w14:textId="77777777" w:rsidR="007F629A" w:rsidRDefault="007F629A" w:rsidP="0048561D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2EFEB" w14:textId="77777777" w:rsidR="007F629A" w:rsidRDefault="007F629A" w:rsidP="0048561D">
            <w:pPr>
              <w:pStyle w:val="Cell"/>
            </w:pPr>
            <w:r>
              <w:t>0</w:t>
            </w:r>
          </w:p>
        </w:tc>
      </w:tr>
      <w:tr w:rsidR="007F629A" w14:paraId="50805478" w14:textId="77777777" w:rsidTr="0048561D">
        <w:trPr>
          <w:cantSplit/>
          <w:tblHeader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122F44" w14:textId="77777777" w:rsidR="007F629A" w:rsidRDefault="007F629A" w:rsidP="0048561D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AC1A78" w14:textId="77777777" w:rsidR="007F629A" w:rsidRDefault="007F629A" w:rsidP="0048561D">
            <w:pPr>
              <w:pStyle w:val="QFID"/>
            </w:pPr>
          </w:p>
        </w:tc>
      </w:tr>
      <w:tr w:rsidR="007F629A" w14:paraId="0A871491" w14:textId="77777777" w:rsidTr="0048561D">
        <w:trPr>
          <w:cantSplit/>
          <w:tblHeader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5687E" w14:textId="77777777" w:rsidR="007F629A" w:rsidRDefault="007F629A" w:rsidP="0048561D">
            <w:pPr>
              <w:pStyle w:val="QFOptionReset"/>
            </w:pPr>
            <w:r>
              <w:t>#</w:t>
            </w: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68F01" w14:textId="77777777" w:rsidR="007F629A" w:rsidRDefault="007F629A" w:rsidP="0048561D">
            <w:pPr>
              <w:pStyle w:val="TableHead"/>
            </w:pPr>
            <w:r>
              <w:t>Answers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8DC0C" w14:textId="77777777" w:rsidR="007F629A" w:rsidRDefault="007F629A" w:rsidP="0048561D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EAB87" w14:textId="77777777" w:rsidR="007F629A" w:rsidRDefault="007F629A" w:rsidP="0048561D">
            <w:pPr>
              <w:pStyle w:val="TableHead"/>
            </w:pPr>
            <w:r>
              <w:t>Grade</w:t>
            </w:r>
          </w:p>
        </w:tc>
      </w:tr>
      <w:tr w:rsidR="007F629A" w14:paraId="438D001A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CACD4" w14:textId="77777777" w:rsidR="007F629A" w:rsidRDefault="007F629A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F3D05" w14:textId="77777777" w:rsidR="007F629A" w:rsidRPr="003D6823" w:rsidRDefault="007F629A" w:rsidP="0048561D">
            <w:pPr>
              <w:pStyle w:val="QFOptionReset"/>
              <w:numPr>
                <w:ilvl w:val="0"/>
                <w:numId w:val="0"/>
              </w:numPr>
              <w:tabs>
                <w:tab w:val="num" w:pos="1800"/>
              </w:tabs>
              <w:jc w:val="lowKashida"/>
              <w:rPr>
                <w:b w:val="0"/>
                <w:bCs w:val="0"/>
                <w:i/>
                <w:iCs/>
                <w:sz w:val="18"/>
              </w:rPr>
            </w:pPr>
            <w:r w:rsidRPr="003D6823">
              <w:rPr>
                <w:b w:val="0"/>
                <w:bCs w:val="0"/>
                <w:i/>
                <w:iCs/>
                <w:sz w:val="18"/>
              </w:rPr>
              <w:t>Image acquisition</w:t>
            </w:r>
            <w:r w:rsidRPr="003D6823">
              <w:rPr>
                <w:b w:val="0"/>
                <w:bCs w:val="0"/>
                <w:sz w:val="18"/>
              </w:rPr>
              <w:t>.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4DA56" w14:textId="77777777" w:rsidR="007F629A" w:rsidRDefault="007F629A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8CFE9" w14:textId="77777777" w:rsidR="007F629A" w:rsidRDefault="007F629A" w:rsidP="0048561D">
            <w:pPr>
              <w:pStyle w:val="QFGrade"/>
            </w:pPr>
            <w:r>
              <w:t>0</w:t>
            </w:r>
          </w:p>
        </w:tc>
      </w:tr>
      <w:tr w:rsidR="007F629A" w14:paraId="24D4310B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9B2D9" w14:textId="77777777" w:rsidR="007F629A" w:rsidRDefault="007F629A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EFAAA" w14:textId="77777777" w:rsidR="007F629A" w:rsidRPr="003D6823" w:rsidRDefault="007F629A" w:rsidP="0048561D">
            <w:pPr>
              <w:pStyle w:val="QFOptionReset"/>
              <w:numPr>
                <w:ilvl w:val="0"/>
                <w:numId w:val="0"/>
              </w:numPr>
              <w:tabs>
                <w:tab w:val="num" w:pos="1800"/>
              </w:tabs>
              <w:jc w:val="lowKashida"/>
              <w:rPr>
                <w:b w:val="0"/>
                <w:bCs w:val="0"/>
                <w:sz w:val="18"/>
              </w:rPr>
            </w:pPr>
            <w:r w:rsidRPr="003D6823">
              <w:rPr>
                <w:b w:val="0"/>
                <w:bCs w:val="0"/>
                <w:i/>
                <w:iCs/>
                <w:sz w:val="18"/>
              </w:rPr>
              <w:t>Image enhancement</w:t>
            </w:r>
            <w:r w:rsidRPr="003D6823">
              <w:rPr>
                <w:b w:val="0"/>
                <w:bCs w:val="0"/>
                <w:sz w:val="18"/>
              </w:rPr>
              <w:t>.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2F858" w14:textId="77777777" w:rsidR="007F629A" w:rsidRDefault="007F629A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DFE5E" w14:textId="77777777" w:rsidR="007F629A" w:rsidRDefault="007F629A" w:rsidP="0048561D">
            <w:pPr>
              <w:pStyle w:val="QFGrade"/>
            </w:pPr>
            <w:r>
              <w:t>100</w:t>
            </w:r>
          </w:p>
        </w:tc>
      </w:tr>
      <w:tr w:rsidR="007F629A" w14:paraId="0056E64C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A451D" w14:textId="77777777" w:rsidR="007F629A" w:rsidRDefault="007F629A" w:rsidP="0048561D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A6CBC" w14:textId="77777777" w:rsidR="007F629A" w:rsidRPr="003D6823" w:rsidRDefault="007F629A" w:rsidP="0048561D">
            <w:pPr>
              <w:pStyle w:val="QFOptionReset"/>
              <w:numPr>
                <w:ilvl w:val="0"/>
                <w:numId w:val="0"/>
              </w:numPr>
              <w:tabs>
                <w:tab w:val="num" w:pos="1800"/>
              </w:tabs>
              <w:jc w:val="lowKashida"/>
              <w:rPr>
                <w:b w:val="0"/>
                <w:bCs w:val="0"/>
                <w:i/>
                <w:iCs/>
                <w:sz w:val="18"/>
              </w:rPr>
            </w:pPr>
            <w:r w:rsidRPr="003D6823">
              <w:rPr>
                <w:b w:val="0"/>
                <w:bCs w:val="0"/>
                <w:i/>
                <w:iCs/>
                <w:sz w:val="18"/>
              </w:rPr>
              <w:t>Image restoration</w:t>
            </w:r>
            <w:r w:rsidRPr="003D6823">
              <w:rPr>
                <w:b w:val="0"/>
                <w:bCs w:val="0"/>
                <w:sz w:val="18"/>
              </w:rPr>
              <w:t>.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A443C" w14:textId="77777777" w:rsidR="007F629A" w:rsidRDefault="007F629A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886C4" w14:textId="77777777" w:rsidR="007F629A" w:rsidRDefault="007F629A" w:rsidP="0048561D">
            <w:pPr>
              <w:pStyle w:val="QFGrade"/>
            </w:pPr>
            <w:r>
              <w:t>0</w:t>
            </w:r>
          </w:p>
        </w:tc>
      </w:tr>
      <w:tr w:rsidR="007F629A" w14:paraId="34C6BC22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CDA3F7" w14:textId="77777777" w:rsidR="007F629A" w:rsidRDefault="007F629A" w:rsidP="0048561D">
            <w:pPr>
              <w:pStyle w:val="QFOption"/>
              <w:spacing w:line="220" w:lineRule="atLeast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17F09C" w14:textId="77777777" w:rsidR="007F629A" w:rsidRDefault="007F629A" w:rsidP="0048561D">
            <w:pPr>
              <w:pStyle w:val="Cell"/>
            </w:pPr>
            <w:r w:rsidRPr="001D2C4F">
              <w:rPr>
                <w:sz w:val="18"/>
              </w:rPr>
              <w:t>None of these choices.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76432D" w14:textId="77777777" w:rsidR="007F629A" w:rsidRDefault="007F629A" w:rsidP="0048561D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FBD929" w14:textId="77777777" w:rsidR="007F629A" w:rsidRDefault="007F629A" w:rsidP="0048561D">
            <w:pPr>
              <w:pStyle w:val="QFGrade"/>
            </w:pPr>
            <w:r>
              <w:t>0</w:t>
            </w:r>
          </w:p>
        </w:tc>
      </w:tr>
      <w:tr w:rsidR="007F629A" w14:paraId="4CDFB686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2DB5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24BEE" w14:textId="77777777" w:rsidR="007F629A" w:rsidRDefault="007F629A" w:rsidP="0048561D">
            <w:pPr>
              <w:pStyle w:val="TableRowHead"/>
            </w:pPr>
            <w:r>
              <w:t>General feedback: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78E66" w14:textId="77777777" w:rsidR="007F629A" w:rsidRDefault="007F629A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ECDF4" w14:textId="77777777" w:rsidR="007F629A" w:rsidRDefault="007F629A" w:rsidP="0048561D">
            <w:pPr>
              <w:pStyle w:val="Cell"/>
            </w:pPr>
          </w:p>
        </w:tc>
      </w:tr>
      <w:tr w:rsidR="007F629A" w14:paraId="1C9D1204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A04F4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CC90D" w14:textId="77777777" w:rsidR="007F629A" w:rsidRDefault="007F629A" w:rsidP="0048561D">
            <w:pPr>
              <w:pStyle w:val="TableRowHead"/>
            </w:pPr>
            <w:r>
              <w:t>For any correct response: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9CB58" w14:textId="77777777" w:rsidR="007F629A" w:rsidRDefault="007F629A" w:rsidP="0048561D">
            <w:pPr>
              <w:pStyle w:val="Cell"/>
            </w:pPr>
            <w:r>
              <w:t>Your answer is 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BDB8" w14:textId="77777777" w:rsidR="007F629A" w:rsidRDefault="007F629A" w:rsidP="0048561D">
            <w:pPr>
              <w:pStyle w:val="Cell"/>
            </w:pPr>
          </w:p>
        </w:tc>
      </w:tr>
      <w:tr w:rsidR="007F629A" w14:paraId="0714BD9B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8D295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381A2" w14:textId="77777777" w:rsidR="007F629A" w:rsidRDefault="007F629A" w:rsidP="0048561D">
            <w:pPr>
              <w:pStyle w:val="TableRowHead"/>
            </w:pPr>
            <w:r>
              <w:t>For any incorrect response: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10616" w14:textId="77777777" w:rsidR="007F629A" w:rsidRDefault="007F629A" w:rsidP="0048561D">
            <w:pPr>
              <w:pStyle w:val="Cell"/>
            </w:pPr>
            <w:r>
              <w:t>Your answer is incorrect.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3327D" w14:textId="77777777" w:rsidR="007F629A" w:rsidRDefault="007F629A" w:rsidP="0048561D">
            <w:pPr>
              <w:pStyle w:val="Cell"/>
            </w:pPr>
          </w:p>
        </w:tc>
      </w:tr>
      <w:tr w:rsidR="007F629A" w14:paraId="2CBA4350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8EC4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3DC88" w14:textId="77777777" w:rsidR="007F629A" w:rsidRDefault="007F629A" w:rsidP="0048561D">
            <w:pPr>
              <w:pStyle w:val="TableRowHead"/>
            </w:pPr>
            <w:r>
              <w:t>Hint 1: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1365" w14:textId="77777777" w:rsidR="007F629A" w:rsidRDefault="007F629A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4AFD5" w14:textId="77777777" w:rsidR="007F629A" w:rsidRDefault="007F629A" w:rsidP="0048561D">
            <w:pPr>
              <w:pStyle w:val="Cell"/>
            </w:pPr>
          </w:p>
        </w:tc>
      </w:tr>
      <w:tr w:rsidR="007F629A" w14:paraId="66FDA22A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5321A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C159" w14:textId="77777777" w:rsidR="007F629A" w:rsidRDefault="007F629A" w:rsidP="0048561D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94C20" w14:textId="77777777" w:rsidR="007F629A" w:rsidRDefault="007F629A" w:rsidP="0048561D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A2FEE" w14:textId="77777777" w:rsidR="007F629A" w:rsidRDefault="007F629A" w:rsidP="0048561D">
            <w:pPr>
              <w:pStyle w:val="Cell"/>
            </w:pPr>
          </w:p>
        </w:tc>
      </w:tr>
      <w:tr w:rsidR="007F629A" w14:paraId="567F78B9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03E5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92B7A" w14:textId="77777777" w:rsidR="007F629A" w:rsidRDefault="007F629A" w:rsidP="0048561D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5C582" w14:textId="77777777" w:rsidR="007F629A" w:rsidRDefault="007F629A" w:rsidP="0048561D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6CC11" w14:textId="77777777" w:rsidR="007F629A" w:rsidRDefault="007F629A" w:rsidP="0048561D">
            <w:pPr>
              <w:pStyle w:val="Cell"/>
            </w:pPr>
          </w:p>
        </w:tc>
      </w:tr>
      <w:tr w:rsidR="007F629A" w14:paraId="54584433" w14:textId="77777777" w:rsidTr="0048561D">
        <w:trPr>
          <w:cantSplit/>
        </w:trPr>
        <w:tc>
          <w:tcPr>
            <w:tcW w:w="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3529" w14:textId="77777777" w:rsidR="007F629A" w:rsidRDefault="007F629A" w:rsidP="0048561D">
            <w:pPr>
              <w:pStyle w:val="Cell"/>
            </w:pPr>
          </w:p>
        </w:tc>
        <w:tc>
          <w:tcPr>
            <w:tcW w:w="31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4B93" w14:textId="77777777" w:rsidR="007F629A" w:rsidRDefault="007F629A" w:rsidP="0048561D">
            <w:pPr>
              <w:pStyle w:val="TableRowHead"/>
            </w:pPr>
            <w:r>
              <w:t>Tags:</w:t>
            </w:r>
          </w:p>
        </w:tc>
        <w:tc>
          <w:tcPr>
            <w:tcW w:w="3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30C9C" w14:textId="77777777" w:rsidR="007F629A" w:rsidRDefault="007F629A" w:rsidP="0048561D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79E13" w14:textId="77777777" w:rsidR="007F629A" w:rsidRDefault="007F629A" w:rsidP="0048561D">
            <w:pPr>
              <w:pStyle w:val="Cell"/>
            </w:pPr>
          </w:p>
        </w:tc>
      </w:tr>
      <w:tr w:rsidR="007F629A" w14:paraId="030046CF" w14:textId="77777777" w:rsidTr="0048561D">
        <w:trPr>
          <w:cantSplit/>
        </w:trPr>
        <w:tc>
          <w:tcPr>
            <w:tcW w:w="762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D37C3" w14:textId="77777777" w:rsidR="007F629A" w:rsidRDefault="007F629A" w:rsidP="0048561D">
            <w:pPr>
              <w:pStyle w:val="Cell"/>
            </w:pPr>
            <w:r>
              <w:rPr>
                <w:i/>
                <w:iCs/>
              </w:rPr>
              <w:t xml:space="preserve">Allows the selection of a </w:t>
            </w:r>
            <w:proofErr w:type="gramStart"/>
            <w:r>
              <w:rPr>
                <w:i/>
                <w:iCs/>
              </w:rPr>
              <w:t>single or multiple responses</w:t>
            </w:r>
            <w:proofErr w:type="gramEnd"/>
            <w:r>
              <w:rPr>
                <w:i/>
                <w:iCs/>
              </w:rPr>
              <w:t xml:space="preserve"> from a pre-defined list. (MC/MA)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10883" w14:textId="77777777" w:rsidR="007F629A" w:rsidRDefault="007F629A" w:rsidP="0048561D">
            <w:pPr>
              <w:pStyle w:val="Cell"/>
            </w:pPr>
          </w:p>
        </w:tc>
      </w:tr>
    </w:tbl>
    <w:p w14:paraId="3CA93609" w14:textId="77777777" w:rsidR="007F629A" w:rsidRDefault="007F629A" w:rsidP="007F629A"/>
    <w:p w14:paraId="428AD203" w14:textId="77777777" w:rsidR="007F629A" w:rsidRDefault="007F629A" w:rsidP="007F629A"/>
    <w:p w14:paraId="62A7864B" w14:textId="77777777" w:rsidR="007F629A" w:rsidRDefault="007F629A" w:rsidP="007F629A"/>
    <w:p w14:paraId="4EC63856" w14:textId="114B4E6E" w:rsidR="00C74CA2" w:rsidRDefault="000C612B" w:rsidP="00C74CA2">
      <w:pPr>
        <w:pStyle w:val="Heading1"/>
      </w:pPr>
      <w:r>
        <w:t xml:space="preserve">Mock </w:t>
      </w:r>
      <w:r w:rsidR="00C74CA2">
        <w:t>Match Category</w:t>
      </w:r>
    </w:p>
    <w:p w14:paraId="2F312AAD" w14:textId="0A85A977" w:rsidR="0000140B" w:rsidRDefault="0000140B" w:rsidP="0000140B">
      <w:pPr>
        <w:pStyle w:val="Heading2"/>
      </w:pPr>
      <w:r>
        <w:t>Question 99 (MAT)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3117"/>
        <w:gridCol w:w="3719"/>
        <w:gridCol w:w="18"/>
        <w:gridCol w:w="649"/>
      </w:tblGrid>
      <w:tr w:rsidR="0000140B" w14:paraId="05ABB1FC" w14:textId="77777777" w:rsidTr="00721DFA">
        <w:trPr>
          <w:cantSplit/>
          <w:tblHeader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F0552" w14:textId="77777777" w:rsidR="0000140B" w:rsidRDefault="0000140B" w:rsidP="0048561D">
            <w:pPr>
              <w:pStyle w:val="Cell"/>
            </w:pPr>
            <w:r>
              <w:t>Match: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BF6D" w14:textId="77777777" w:rsidR="0000140B" w:rsidRDefault="0000140B" w:rsidP="0048561D">
            <w:pPr>
              <w:pStyle w:val="QFType"/>
            </w:pPr>
            <w:r>
              <w:t>MAT</w:t>
            </w:r>
          </w:p>
        </w:tc>
      </w:tr>
      <w:tr w:rsidR="0000140B" w14:paraId="5BBE7D27" w14:textId="77777777" w:rsidTr="00721DFA">
        <w:trPr>
          <w:cantSplit/>
          <w:tblHeader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7CDEA" w14:textId="77777777" w:rsidR="0000140B" w:rsidRDefault="0000140B" w:rsidP="0048561D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35AC8" w14:textId="01E6B97A" w:rsidR="0000140B" w:rsidRDefault="000F34FA" w:rsidP="0048561D">
            <w:pPr>
              <w:pStyle w:val="Cell"/>
            </w:pPr>
            <w:r>
              <w:t>3</w:t>
            </w:r>
          </w:p>
        </w:tc>
      </w:tr>
      <w:tr w:rsidR="0000140B" w14:paraId="5DDF5635" w14:textId="77777777" w:rsidTr="00721DFA">
        <w:trPr>
          <w:cantSplit/>
          <w:tblHeader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1A7C" w14:textId="77777777" w:rsidR="0000140B" w:rsidRDefault="0000140B" w:rsidP="0048561D">
            <w:pPr>
              <w:pStyle w:val="TableRowHead"/>
              <w:jc w:val="right"/>
            </w:pPr>
            <w:r>
              <w:t>Shuffle: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8CE4E" w14:textId="77777777" w:rsidR="0000140B" w:rsidRDefault="0000140B" w:rsidP="0048561D">
            <w:pPr>
              <w:pStyle w:val="Cell"/>
            </w:pPr>
            <w:r>
              <w:t>Yes</w:t>
            </w:r>
          </w:p>
        </w:tc>
      </w:tr>
      <w:tr w:rsidR="0000140B" w14:paraId="591E9983" w14:textId="77777777" w:rsidTr="00721DFA">
        <w:trPr>
          <w:cantSplit/>
          <w:tblHeader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B2138" w14:textId="77777777" w:rsidR="0000140B" w:rsidRDefault="0000140B" w:rsidP="0048561D">
            <w:pPr>
              <w:pStyle w:val="TableRowHead"/>
              <w:jc w:val="right"/>
            </w:pPr>
            <w:r>
              <w:t>Show the number of correct responses once the question has finished: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645BF" w14:textId="77777777" w:rsidR="0000140B" w:rsidRDefault="0000140B" w:rsidP="0048561D">
            <w:pPr>
              <w:pStyle w:val="Cell"/>
            </w:pPr>
            <w:r>
              <w:t>No</w:t>
            </w:r>
          </w:p>
        </w:tc>
      </w:tr>
      <w:tr w:rsidR="0000140B" w14:paraId="36612819" w14:textId="77777777" w:rsidTr="00721DFA">
        <w:trPr>
          <w:cantSplit/>
          <w:tblHeader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0A5D" w14:textId="77777777" w:rsidR="0000140B" w:rsidRDefault="0000140B" w:rsidP="0048561D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481B" w14:textId="77777777" w:rsidR="0000140B" w:rsidRDefault="0000140B" w:rsidP="0048561D">
            <w:pPr>
              <w:pStyle w:val="Cell"/>
            </w:pPr>
            <w:r>
              <w:t>0</w:t>
            </w:r>
          </w:p>
        </w:tc>
      </w:tr>
      <w:tr w:rsidR="0000140B" w14:paraId="4CC8C76B" w14:textId="77777777" w:rsidTr="00721DFA">
        <w:trPr>
          <w:cantSplit/>
          <w:tblHeader/>
        </w:trPr>
        <w:tc>
          <w:tcPr>
            <w:tcW w:w="763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4C1D53" w14:textId="77777777" w:rsidR="0000140B" w:rsidRDefault="0000140B" w:rsidP="0048561D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0DD59E" w14:textId="77777777" w:rsidR="0000140B" w:rsidRDefault="0000140B" w:rsidP="0048561D">
            <w:pPr>
              <w:pStyle w:val="QFID"/>
            </w:pPr>
          </w:p>
        </w:tc>
      </w:tr>
      <w:tr w:rsidR="0000140B" w14:paraId="75674887" w14:textId="77777777" w:rsidTr="00721DFA">
        <w:trPr>
          <w:cantSplit/>
          <w:tblHeader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367A" w14:textId="77777777" w:rsidR="0000140B" w:rsidRDefault="0000140B" w:rsidP="0048561D">
            <w:pPr>
              <w:pStyle w:val="ListNumberReset"/>
              <w:numPr>
                <w:ilvl w:val="0"/>
                <w:numId w:val="3"/>
              </w:numPr>
              <w:ind w:left="0"/>
              <w:rPr>
                <w:rFonts w:hint="eastAsia"/>
              </w:rPr>
            </w:pPr>
            <w:r>
              <w:t>#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1C1A9" w14:textId="77777777" w:rsidR="0000140B" w:rsidRDefault="0000140B" w:rsidP="0048561D">
            <w:pPr>
              <w:pStyle w:val="TableHead"/>
            </w:pPr>
            <w:r>
              <w:t>Question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F33FA" w14:textId="77777777" w:rsidR="0000140B" w:rsidRDefault="0000140B" w:rsidP="0048561D">
            <w:pPr>
              <w:pStyle w:val="TableHead"/>
            </w:pPr>
            <w:r>
              <w:t>Answer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9F7E1" w14:textId="77777777" w:rsidR="0000140B" w:rsidRDefault="0000140B" w:rsidP="0048561D">
            <w:pPr>
              <w:pStyle w:val="TableHead"/>
            </w:pPr>
            <w:r>
              <w:t> </w:t>
            </w:r>
          </w:p>
        </w:tc>
      </w:tr>
      <w:tr w:rsidR="0000140B" w14:paraId="45406D13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6626D" w14:textId="77777777" w:rsidR="0000140B" w:rsidRDefault="0000140B" w:rsidP="0048561D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  <w:r>
              <w:t> 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A9AFC" w14:textId="77777777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i/>
                <w:iCs/>
                <w:sz w:val="18"/>
              </w:rPr>
              <w:t>Image acquisition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86F8B" w14:textId="08257238" w:rsidR="0000140B" w:rsidRPr="0000140B" w:rsidRDefault="00F74C95" w:rsidP="00F74C95">
            <w:pPr>
              <w:pStyle w:val="Cell"/>
              <w:ind w:left="0"/>
              <w:rPr>
                <w:sz w:val="18"/>
              </w:rPr>
            </w:pPr>
            <w:r>
              <w:rPr>
                <w:sz w:val="18"/>
              </w:rPr>
              <w:t xml:space="preserve"> can be done using a camera or a scanner</w:t>
            </w:r>
            <w:r w:rsidR="0000140B" w:rsidRPr="0000140B">
              <w:rPr>
                <w:sz w:val="18"/>
              </w:rPr>
              <w:t>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BF199" w14:textId="77777777" w:rsidR="0000140B" w:rsidRDefault="0000140B" w:rsidP="0048561D">
            <w:pPr>
              <w:pStyle w:val="Cell"/>
            </w:pPr>
          </w:p>
        </w:tc>
      </w:tr>
      <w:tr w:rsidR="0000140B" w14:paraId="10BD6936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53A5B" w14:textId="77777777" w:rsidR="0000140B" w:rsidRDefault="0000140B" w:rsidP="0048561D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  <w:r>
              <w:t> 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A7B4" w14:textId="77777777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i/>
                <w:iCs/>
                <w:sz w:val="18"/>
              </w:rPr>
              <w:t>Image enhancement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A546B" w14:textId="365E017C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sz w:val="18"/>
              </w:rPr>
              <w:t xml:space="preserve">is used to </w:t>
            </w:r>
            <w:r w:rsidR="00F74C95">
              <w:rPr>
                <w:sz w:val="18"/>
              </w:rPr>
              <w:t xml:space="preserve">improve the appearance </w:t>
            </w:r>
            <w:r w:rsidRPr="0000140B">
              <w:rPr>
                <w:sz w:val="18"/>
              </w:rPr>
              <w:t>of an image.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57744" w14:textId="77777777" w:rsidR="0000140B" w:rsidRDefault="0000140B" w:rsidP="0048561D">
            <w:pPr>
              <w:pStyle w:val="Cell"/>
            </w:pPr>
          </w:p>
        </w:tc>
      </w:tr>
      <w:tr w:rsidR="0000140B" w14:paraId="0FE6A987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F9AF" w14:textId="77777777" w:rsidR="0000140B" w:rsidRDefault="0000140B" w:rsidP="0048561D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  <w:r>
              <w:t> 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C89D6" w14:textId="77777777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i/>
                <w:iCs/>
                <w:sz w:val="18"/>
              </w:rPr>
              <w:t>Image restoration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0B9B8" w14:textId="23B6ED8C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sz w:val="18"/>
              </w:rPr>
              <w:t xml:space="preserve">is used to </w:t>
            </w:r>
            <w:r w:rsidR="00721DFA">
              <w:rPr>
                <w:sz w:val="18"/>
              </w:rPr>
              <w:t xml:space="preserve">reduce </w:t>
            </w:r>
            <w:r w:rsidRPr="0000140B">
              <w:rPr>
                <w:sz w:val="18"/>
              </w:rPr>
              <w:t xml:space="preserve">the </w:t>
            </w:r>
            <w:r w:rsidR="00721DFA">
              <w:rPr>
                <w:sz w:val="18"/>
              </w:rPr>
              <w:t xml:space="preserve">noise in </w:t>
            </w:r>
            <w:r w:rsidR="00F74C95">
              <w:rPr>
                <w:sz w:val="18"/>
              </w:rPr>
              <w:t>an</w:t>
            </w:r>
            <w:r w:rsidRPr="0000140B">
              <w:rPr>
                <w:sz w:val="18"/>
              </w:rPr>
              <w:t xml:space="preserve"> image.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1C606" w14:textId="77777777" w:rsidR="0000140B" w:rsidRDefault="0000140B" w:rsidP="0048561D">
            <w:pPr>
              <w:pStyle w:val="Cell"/>
            </w:pPr>
          </w:p>
        </w:tc>
      </w:tr>
      <w:tr w:rsidR="0000140B" w14:paraId="12250D40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4F40" w14:textId="77777777" w:rsidR="0000140B" w:rsidRDefault="0000140B" w:rsidP="0048561D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  <w:r>
              <w:t> 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70E5C" w14:textId="77777777" w:rsidR="0000140B" w:rsidRPr="0000140B" w:rsidRDefault="0000140B" w:rsidP="0048561D">
            <w:pPr>
              <w:pStyle w:val="Cell"/>
              <w:rPr>
                <w:sz w:val="18"/>
              </w:rPr>
            </w:pP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EBD88" w14:textId="7803065D" w:rsidR="0000140B" w:rsidRPr="0000140B" w:rsidRDefault="0000140B" w:rsidP="0048561D">
            <w:pPr>
              <w:pStyle w:val="Cell"/>
              <w:rPr>
                <w:sz w:val="18"/>
              </w:rPr>
            </w:pPr>
            <w:r w:rsidRPr="0000140B">
              <w:rPr>
                <w:sz w:val="18"/>
              </w:rPr>
              <w:t xml:space="preserve">is used to </w:t>
            </w:r>
            <w:r w:rsidR="00721DFA">
              <w:rPr>
                <w:sz w:val="18"/>
              </w:rPr>
              <w:t>compress a</w:t>
            </w:r>
            <w:r w:rsidRPr="0000140B">
              <w:rPr>
                <w:sz w:val="18"/>
              </w:rPr>
              <w:t>n image.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9E9A5" w14:textId="77777777" w:rsidR="0000140B" w:rsidRDefault="0000140B" w:rsidP="0048561D">
            <w:pPr>
              <w:pStyle w:val="Cell"/>
            </w:pPr>
          </w:p>
        </w:tc>
      </w:tr>
      <w:tr w:rsidR="00721DFA" w14:paraId="0F5E8DAC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A0D78" w14:textId="77777777" w:rsidR="00721DFA" w:rsidRDefault="00721DFA" w:rsidP="00721DFA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  <w:r>
              <w:t> </w:t>
            </w: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776F" w14:textId="77777777" w:rsidR="00721DFA" w:rsidRPr="0000140B" w:rsidRDefault="00721DFA" w:rsidP="00721DFA">
            <w:pPr>
              <w:pStyle w:val="Cell"/>
              <w:rPr>
                <w:sz w:val="18"/>
              </w:rPr>
            </w:pP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991B2" w14:textId="43ACC1FD" w:rsidR="00721DFA" w:rsidRPr="0000140B" w:rsidRDefault="00721DFA" w:rsidP="00721DFA">
            <w:pPr>
              <w:pStyle w:val="Cell"/>
              <w:rPr>
                <w:sz w:val="18"/>
              </w:rPr>
            </w:pPr>
            <w:r w:rsidRPr="0000140B">
              <w:rPr>
                <w:sz w:val="18"/>
              </w:rPr>
              <w:t>None of these choices.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75898" w14:textId="77777777" w:rsidR="00721DFA" w:rsidRDefault="00721DFA" w:rsidP="00721DFA">
            <w:pPr>
              <w:pStyle w:val="Cell"/>
            </w:pPr>
          </w:p>
        </w:tc>
      </w:tr>
      <w:tr w:rsidR="00721DFA" w14:paraId="6AD0F22F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6DB9C8" w14:textId="77777777" w:rsidR="00721DFA" w:rsidRDefault="00721DFA" w:rsidP="00721DFA">
            <w:pPr>
              <w:pStyle w:val="ListNumber"/>
              <w:tabs>
                <w:tab w:val="clear" w:pos="360"/>
                <w:tab w:val="num" w:pos="288"/>
              </w:tabs>
              <w:spacing w:line="220" w:lineRule="atLeast"/>
              <w:ind w:firstLine="0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7CED45" w14:textId="77777777" w:rsidR="00721DFA" w:rsidRPr="0000140B" w:rsidRDefault="00721DFA" w:rsidP="00721DFA">
            <w:pPr>
              <w:pStyle w:val="Cell"/>
              <w:rPr>
                <w:sz w:val="18"/>
              </w:rPr>
            </w:pP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A75212" w14:textId="6BF6440C" w:rsidR="00721DFA" w:rsidRPr="0000140B" w:rsidRDefault="00721DFA" w:rsidP="00721DFA">
            <w:pPr>
              <w:pStyle w:val="Cell"/>
              <w:ind w:left="0"/>
              <w:rPr>
                <w:sz w:val="18"/>
              </w:rPr>
            </w:pP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046CDB" w14:textId="77777777" w:rsidR="00721DFA" w:rsidRDefault="00721DFA" w:rsidP="00721DFA">
            <w:pPr>
              <w:pStyle w:val="Cell"/>
            </w:pPr>
          </w:p>
        </w:tc>
      </w:tr>
      <w:tr w:rsidR="00721DFA" w14:paraId="0669C369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7F31A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1A5E" w14:textId="77777777" w:rsidR="00721DFA" w:rsidRDefault="00721DFA" w:rsidP="00721DFA">
            <w:pPr>
              <w:pStyle w:val="TableRowHead"/>
            </w:pPr>
            <w:r>
              <w:t>General feedback: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E4D9B" w14:textId="77777777" w:rsidR="00721DFA" w:rsidRDefault="00721DFA" w:rsidP="00721DFA">
            <w:pPr>
              <w:pStyle w:val="Cell"/>
            </w:pP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1BC3" w14:textId="77777777" w:rsidR="00721DFA" w:rsidRDefault="00721DFA" w:rsidP="00721DFA">
            <w:pPr>
              <w:pStyle w:val="Cell"/>
            </w:pPr>
          </w:p>
        </w:tc>
      </w:tr>
      <w:tr w:rsidR="00721DFA" w14:paraId="600014E3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A5622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718AA" w14:textId="77777777" w:rsidR="00721DFA" w:rsidRDefault="00721DFA" w:rsidP="00721DFA">
            <w:pPr>
              <w:pStyle w:val="TableRowHead"/>
            </w:pPr>
            <w:r>
              <w:t>For any correct response: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A0215" w14:textId="77777777" w:rsidR="00721DFA" w:rsidRDefault="00721DFA" w:rsidP="00721DFA">
            <w:pPr>
              <w:pStyle w:val="Cell"/>
            </w:pPr>
            <w:r>
              <w:t>Your answer is correct.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EAEAD" w14:textId="77777777" w:rsidR="00721DFA" w:rsidRDefault="00721DFA" w:rsidP="00721DFA">
            <w:pPr>
              <w:pStyle w:val="Cell"/>
            </w:pPr>
          </w:p>
        </w:tc>
      </w:tr>
      <w:tr w:rsidR="00721DFA" w14:paraId="03908EBA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E33D5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7DBF" w14:textId="77777777" w:rsidR="00721DFA" w:rsidRDefault="00721DFA" w:rsidP="00721DFA">
            <w:pPr>
              <w:pStyle w:val="TableRowHead"/>
            </w:pPr>
            <w:r>
              <w:t>For any incorrect response: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FDC88" w14:textId="77777777" w:rsidR="00721DFA" w:rsidRDefault="00721DFA" w:rsidP="00721DFA">
            <w:pPr>
              <w:pStyle w:val="Cell"/>
            </w:pPr>
            <w:r>
              <w:t>Your answer is incorrect.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C2692" w14:textId="77777777" w:rsidR="00721DFA" w:rsidRDefault="00721DFA" w:rsidP="00721DFA">
            <w:pPr>
              <w:pStyle w:val="Cell"/>
            </w:pPr>
          </w:p>
        </w:tc>
      </w:tr>
      <w:tr w:rsidR="00721DFA" w14:paraId="07CC0BC1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02752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16601" w14:textId="77777777" w:rsidR="00721DFA" w:rsidRDefault="00721DFA" w:rsidP="00721DFA">
            <w:pPr>
              <w:pStyle w:val="TableRowHead"/>
            </w:pPr>
            <w:r>
              <w:t>For any partially correct response: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31FD0" w14:textId="77777777" w:rsidR="00721DFA" w:rsidRDefault="00721DFA" w:rsidP="00721DFA">
            <w:pPr>
              <w:pStyle w:val="Cell"/>
            </w:pPr>
            <w:r>
              <w:t>Your answer is partially correct.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83452" w14:textId="77777777" w:rsidR="00721DFA" w:rsidRDefault="00721DFA" w:rsidP="00721DFA">
            <w:pPr>
              <w:pStyle w:val="Cell"/>
            </w:pPr>
          </w:p>
        </w:tc>
      </w:tr>
      <w:tr w:rsidR="00721DFA" w14:paraId="093FA110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B960C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82746" w14:textId="77777777" w:rsidR="00721DFA" w:rsidRDefault="00721DFA" w:rsidP="00721DFA">
            <w:pPr>
              <w:pStyle w:val="TableRowHead"/>
            </w:pPr>
            <w:r>
              <w:t>Hint 1: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64E5" w14:textId="77777777" w:rsidR="00721DFA" w:rsidRDefault="00721DFA" w:rsidP="00721DFA">
            <w:pPr>
              <w:pStyle w:val="Cell"/>
            </w:pP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956F" w14:textId="77777777" w:rsidR="00721DFA" w:rsidRDefault="00721DFA" w:rsidP="00721DFA">
            <w:pPr>
              <w:pStyle w:val="Cell"/>
            </w:pPr>
          </w:p>
        </w:tc>
      </w:tr>
      <w:tr w:rsidR="00721DFA" w14:paraId="55FCE405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29F34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772B" w14:textId="77777777" w:rsidR="00721DFA" w:rsidRDefault="00721DFA" w:rsidP="00721DFA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267F6" w14:textId="77777777" w:rsidR="00721DFA" w:rsidRDefault="00721DFA" w:rsidP="00721DFA">
            <w:pPr>
              <w:pStyle w:val="Cell"/>
            </w:pPr>
            <w:r>
              <w:t>No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B432D" w14:textId="77777777" w:rsidR="00721DFA" w:rsidRDefault="00721DFA" w:rsidP="00721DFA">
            <w:pPr>
              <w:pStyle w:val="Cell"/>
            </w:pPr>
          </w:p>
        </w:tc>
      </w:tr>
      <w:tr w:rsidR="00721DFA" w14:paraId="5747B362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48961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727DA" w14:textId="77777777" w:rsidR="00721DFA" w:rsidRDefault="00721DFA" w:rsidP="00721DFA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0B954" w14:textId="77777777" w:rsidR="00721DFA" w:rsidRDefault="00721DFA" w:rsidP="00721DFA">
            <w:pPr>
              <w:pStyle w:val="Cell"/>
            </w:pPr>
            <w:r>
              <w:t>No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28AE8" w14:textId="77777777" w:rsidR="00721DFA" w:rsidRDefault="00721DFA" w:rsidP="00721DFA">
            <w:pPr>
              <w:pStyle w:val="Cell"/>
            </w:pPr>
          </w:p>
        </w:tc>
      </w:tr>
      <w:tr w:rsidR="00721DFA" w14:paraId="2A4F9180" w14:textId="77777777" w:rsidTr="00721DFA">
        <w:trPr>
          <w:cantSplit/>
        </w:trPr>
        <w:tc>
          <w:tcPr>
            <w:tcW w:w="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98CEB" w14:textId="77777777" w:rsidR="00721DFA" w:rsidRDefault="00721DFA" w:rsidP="00721DFA">
            <w:pPr>
              <w:pStyle w:val="Cell"/>
            </w:pPr>
          </w:p>
        </w:tc>
        <w:tc>
          <w:tcPr>
            <w:tcW w:w="3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F6CE" w14:textId="77777777" w:rsidR="00721DFA" w:rsidRDefault="00721DFA" w:rsidP="00721DFA">
            <w:pPr>
              <w:pStyle w:val="TableRowHead"/>
            </w:pPr>
            <w:r>
              <w:t>Tags:</w:t>
            </w:r>
          </w:p>
        </w:tc>
        <w:tc>
          <w:tcPr>
            <w:tcW w:w="3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BF1D0" w14:textId="77777777" w:rsidR="00721DFA" w:rsidRDefault="00721DFA" w:rsidP="00721DFA">
            <w:pPr>
              <w:pStyle w:val="Cell"/>
            </w:pP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87C26" w14:textId="77777777" w:rsidR="00721DFA" w:rsidRDefault="00721DFA" w:rsidP="00721DFA">
            <w:pPr>
              <w:pStyle w:val="Cell"/>
            </w:pPr>
          </w:p>
        </w:tc>
      </w:tr>
      <w:tr w:rsidR="00721DFA" w14:paraId="02C16933" w14:textId="77777777" w:rsidTr="00721DFA">
        <w:trPr>
          <w:cantSplit/>
        </w:trPr>
        <w:tc>
          <w:tcPr>
            <w:tcW w:w="764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DB138" w14:textId="77777777" w:rsidR="00721DFA" w:rsidRDefault="00721DFA" w:rsidP="00721DFA">
            <w:pPr>
              <w:pStyle w:val="Cell"/>
            </w:pPr>
            <w:r>
              <w:rPr>
                <w:i/>
                <w:iCs/>
              </w:rPr>
              <w:t>You must provide at least two questions and three answers. You can provide extra wrong answers by giving an answer with a blank question. Entries where both the question and the answer are blank will be ignored.</w:t>
            </w:r>
          </w:p>
        </w:tc>
        <w:tc>
          <w:tcPr>
            <w:tcW w:w="6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48364" w14:textId="77777777" w:rsidR="00721DFA" w:rsidRDefault="00721DFA" w:rsidP="00721DFA">
            <w:pPr>
              <w:pStyle w:val="Cell"/>
            </w:pPr>
          </w:p>
        </w:tc>
      </w:tr>
    </w:tbl>
    <w:p w14:paraId="591C568C" w14:textId="2029C5A7" w:rsidR="0000140B" w:rsidRDefault="0000140B" w:rsidP="00C74CA2"/>
    <w:p w14:paraId="7D90643E" w14:textId="276290CA" w:rsidR="004E06B7" w:rsidRDefault="004E06B7" w:rsidP="00C74CA2"/>
    <w:p w14:paraId="0B596F60" w14:textId="01126F20" w:rsidR="004E06B7" w:rsidRDefault="004E06B7" w:rsidP="00C74CA2"/>
    <w:p w14:paraId="3B3DC969" w14:textId="4C64901F" w:rsidR="004E06B7" w:rsidRDefault="004E06B7" w:rsidP="00C74CA2"/>
    <w:p w14:paraId="48F9C56F" w14:textId="2368728F" w:rsidR="004E06B7" w:rsidRDefault="004E06B7" w:rsidP="00C74CA2"/>
    <w:p w14:paraId="78FF8FC5" w14:textId="7F3B5EC4" w:rsidR="004E06B7" w:rsidRDefault="004E06B7" w:rsidP="00C74CA2"/>
    <w:p w14:paraId="23AF7C1E" w14:textId="1E394891" w:rsidR="004E06B7" w:rsidRDefault="004E06B7" w:rsidP="00C74CA2"/>
    <w:p w14:paraId="16A1A8F6" w14:textId="52DBA761" w:rsidR="004E06B7" w:rsidRDefault="004E06B7" w:rsidP="00C74CA2"/>
    <w:p w14:paraId="4FB10F0D" w14:textId="569B4541" w:rsidR="004E06B7" w:rsidRDefault="004E06B7" w:rsidP="00C74CA2"/>
    <w:p w14:paraId="1DBCBF28" w14:textId="6CFE34A0" w:rsidR="004E06B7" w:rsidRDefault="004E06B7" w:rsidP="00C74CA2"/>
    <w:p w14:paraId="6F35C8D2" w14:textId="7D66134D" w:rsidR="004E06B7" w:rsidRDefault="004E06B7" w:rsidP="00C74CA2"/>
    <w:p w14:paraId="4FFF6A48" w14:textId="149D28FF" w:rsidR="004E06B7" w:rsidRDefault="004E06B7" w:rsidP="00C74CA2"/>
    <w:p w14:paraId="6C3A7422" w14:textId="278279FB" w:rsidR="004E06B7" w:rsidRDefault="004E06B7" w:rsidP="00C74CA2"/>
    <w:p w14:paraId="538E4AAE" w14:textId="14D3CD68" w:rsidR="0048561D" w:rsidRDefault="0048561D" w:rsidP="00C74CA2"/>
    <w:p w14:paraId="1C7BBA3E" w14:textId="51A49D7C" w:rsidR="0048561D" w:rsidRDefault="0048561D" w:rsidP="00C74CA2"/>
    <w:p w14:paraId="333A8A65" w14:textId="67DC1131" w:rsidR="0048561D" w:rsidRDefault="0048561D" w:rsidP="00C74CA2"/>
    <w:p w14:paraId="008C701A" w14:textId="26B54D1E" w:rsidR="0048561D" w:rsidRDefault="0048561D" w:rsidP="00C74CA2"/>
    <w:p w14:paraId="145C502B" w14:textId="347C3F8D" w:rsidR="0048561D" w:rsidRDefault="0048561D" w:rsidP="00C74CA2"/>
    <w:p w14:paraId="1D9ECFB7" w14:textId="7093663F" w:rsidR="0048561D" w:rsidRDefault="0048561D" w:rsidP="00C74CA2"/>
    <w:p w14:paraId="470BDBAF" w14:textId="110C9B05" w:rsidR="000F34FA" w:rsidRDefault="000C612B" w:rsidP="000F34FA">
      <w:pPr>
        <w:pStyle w:val="Heading1"/>
      </w:pPr>
      <w:r>
        <w:lastRenderedPageBreak/>
        <w:t xml:space="preserve">Mock </w:t>
      </w:r>
      <w:r w:rsidR="000F34FA">
        <w:t>MCQ Category12 Problem Solving III</w:t>
      </w:r>
    </w:p>
    <w:p w14:paraId="1C1BC238" w14:textId="5EA6224E" w:rsidR="00984E72" w:rsidRDefault="00984E72" w:rsidP="00984E72">
      <w:pPr>
        <w:pStyle w:val="Heading2"/>
      </w:pPr>
      <w:r>
        <w:t>Question 115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189"/>
        <w:gridCol w:w="3804"/>
        <w:gridCol w:w="666"/>
      </w:tblGrid>
      <w:tr w:rsidR="00984E72" w14:paraId="415939B7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691BE" w14:textId="77777777" w:rsidR="00984E72" w:rsidRDefault="00984E72" w:rsidP="00965449">
            <w:pPr>
              <w:tabs>
                <w:tab w:val="right" w:pos="426"/>
                <w:tab w:val="right" w:pos="10800"/>
              </w:tabs>
              <w:spacing w:before="0" w:after="0" w:line="240" w:lineRule="auto"/>
            </w:pPr>
            <w:r w:rsidRPr="00261E1F">
              <w:t>For the following input image with intensities shown, find the missing intensit</w:t>
            </w:r>
            <w:r>
              <w:t>y</w:t>
            </w:r>
            <w:r w:rsidRPr="00261E1F">
              <w:t xml:space="preserve"> of the</w:t>
            </w:r>
            <w:r>
              <w:t xml:space="preserve"> </w:t>
            </w:r>
            <w:r w:rsidRPr="00261E1F">
              <w:t>output image</w:t>
            </w:r>
            <w:r>
              <w:t xml:space="preserve"> indicated as a shaded </w:t>
            </w:r>
            <w:proofErr w:type="spellStart"/>
            <w:r>
              <w:t>gray</w:t>
            </w:r>
            <w:proofErr w:type="spellEnd"/>
            <w:r>
              <w:t xml:space="preserve"> level pixel only.</w:t>
            </w:r>
          </w:p>
          <w:p w14:paraId="3F7CAAF1" w14:textId="4D906B82" w:rsidR="00984E72" w:rsidRPr="004800C3" w:rsidRDefault="00984E72" w:rsidP="00D24C8F">
            <w:pPr>
              <w:tabs>
                <w:tab w:val="right" w:pos="426"/>
                <w:tab w:val="right" w:pos="10800"/>
              </w:tabs>
              <w:rPr>
                <w:i/>
                <w:iCs/>
              </w:rPr>
            </w:pPr>
            <w:r w:rsidRPr="004800C3">
              <w:rPr>
                <w:b/>
                <w:bCs/>
                <w:i/>
                <w:iCs/>
                <w:u w:val="single"/>
              </w:rPr>
              <w:t>Hint:</w:t>
            </w:r>
            <w:r w:rsidR="00D24C8F" w:rsidRPr="00D24C8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Use 3x3 window size.</w:t>
            </w:r>
          </w:p>
          <w:p w14:paraId="2CB6B45F" w14:textId="26F037BA" w:rsidR="00984E72" w:rsidRDefault="00BB28E2" w:rsidP="00B530DA">
            <w:pPr>
              <w:pStyle w:val="Cell"/>
              <w:jc w:val="center"/>
            </w:pPr>
            <w:r>
              <w:rPr>
                <w:noProof/>
              </w:rPr>
              <w:drawing>
                <wp:inline distT="0" distB="0" distL="0" distR="0" wp14:anchorId="6896B3CF" wp14:editId="0D9DA70F">
                  <wp:extent cx="4301754" cy="1595887"/>
                  <wp:effectExtent l="0" t="0" r="381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820" cy="160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26BA9" w14:textId="77777777" w:rsidR="00984E72" w:rsidRDefault="00984E72" w:rsidP="00965449">
            <w:pPr>
              <w:pStyle w:val="QFType"/>
            </w:pPr>
            <w:r>
              <w:t>MC</w:t>
            </w:r>
          </w:p>
        </w:tc>
      </w:tr>
      <w:tr w:rsidR="00984E72" w14:paraId="426C57A2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FD1F" w14:textId="77777777" w:rsidR="00984E72" w:rsidRDefault="00984E72" w:rsidP="00965449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6475C" w14:textId="77777777" w:rsidR="00984E72" w:rsidRDefault="00984E72" w:rsidP="00965449">
            <w:pPr>
              <w:pStyle w:val="Cell"/>
            </w:pPr>
            <w:r>
              <w:t>2</w:t>
            </w:r>
          </w:p>
        </w:tc>
      </w:tr>
      <w:tr w:rsidR="00984E72" w14:paraId="79A21DAC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AB911" w14:textId="77777777" w:rsidR="00984E72" w:rsidRDefault="00984E72" w:rsidP="00965449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AAB81" w14:textId="77777777" w:rsidR="00984E72" w:rsidRDefault="00984E72" w:rsidP="00965449">
            <w:pPr>
              <w:pStyle w:val="Cell"/>
            </w:pPr>
            <w:r>
              <w:t>Yes</w:t>
            </w:r>
          </w:p>
        </w:tc>
      </w:tr>
      <w:tr w:rsidR="00984E72" w14:paraId="3C576E04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936F6" w14:textId="77777777" w:rsidR="00984E72" w:rsidRDefault="00984E72" w:rsidP="00965449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E4F5E" w14:textId="77777777" w:rsidR="00984E72" w:rsidRDefault="00984E72" w:rsidP="00965449">
            <w:pPr>
              <w:pStyle w:val="Cell"/>
            </w:pPr>
            <w:r>
              <w:t>A</w:t>
            </w:r>
          </w:p>
        </w:tc>
      </w:tr>
      <w:tr w:rsidR="00984E72" w14:paraId="11FE9331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45105" w14:textId="77777777" w:rsidR="00984E72" w:rsidRDefault="00984E72" w:rsidP="00965449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4DDD1" w14:textId="77777777" w:rsidR="00984E72" w:rsidRDefault="00984E72" w:rsidP="00965449">
            <w:pPr>
              <w:pStyle w:val="Cell"/>
            </w:pPr>
            <w:r>
              <w:t>0</w:t>
            </w:r>
          </w:p>
        </w:tc>
      </w:tr>
      <w:tr w:rsidR="00984E72" w14:paraId="0C071F07" w14:textId="77777777" w:rsidTr="00965449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616BD5" w14:textId="77777777" w:rsidR="00984E72" w:rsidRDefault="00984E72" w:rsidP="00965449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72AA97" w14:textId="77777777" w:rsidR="00984E72" w:rsidRDefault="00984E72" w:rsidP="00965449">
            <w:pPr>
              <w:pStyle w:val="QFID"/>
            </w:pPr>
          </w:p>
        </w:tc>
      </w:tr>
      <w:tr w:rsidR="00984E72" w14:paraId="456E5EEB" w14:textId="77777777" w:rsidTr="00965449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DFD8D" w14:textId="77777777" w:rsidR="00984E72" w:rsidRDefault="00984E72" w:rsidP="00965449">
            <w:pPr>
              <w:pStyle w:val="QFOptionReset"/>
            </w:pPr>
            <w:r>
              <w:t>#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4D1EE" w14:textId="77777777" w:rsidR="00984E72" w:rsidRDefault="00984E72" w:rsidP="00965449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66AC7" w14:textId="77777777" w:rsidR="00984E72" w:rsidRDefault="00984E72" w:rsidP="00965449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B53E6" w14:textId="77777777" w:rsidR="00984E72" w:rsidRDefault="00984E72" w:rsidP="00965449">
            <w:pPr>
              <w:pStyle w:val="TableHead"/>
            </w:pPr>
            <w:r>
              <w:t>Grade</w:t>
            </w:r>
          </w:p>
        </w:tc>
      </w:tr>
      <w:tr w:rsidR="00984E72" w14:paraId="16E0BA52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C3856" w14:textId="77777777" w:rsidR="00984E72" w:rsidRDefault="00984E72" w:rsidP="00965449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A0259" w14:textId="5F9C8D73" w:rsidR="00984E72" w:rsidRDefault="00BB28E2" w:rsidP="00BB28E2">
            <w:pPr>
              <w:pStyle w:val="Cell"/>
              <w:ind w:left="0"/>
            </w:pPr>
            <w:r>
              <w:t>1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F8A3" w14:textId="77777777" w:rsidR="00984E72" w:rsidRDefault="00984E72" w:rsidP="00965449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32B3" w14:textId="26C488A9" w:rsidR="00984E72" w:rsidRDefault="005B0D6B" w:rsidP="00965449">
            <w:pPr>
              <w:pStyle w:val="QFGrade"/>
            </w:pPr>
            <w:r>
              <w:t>0</w:t>
            </w:r>
          </w:p>
        </w:tc>
      </w:tr>
      <w:tr w:rsidR="00984E72" w14:paraId="5200552C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A598" w14:textId="77777777" w:rsidR="00984E72" w:rsidRDefault="00984E72" w:rsidP="00965449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58ED6" w14:textId="56430C40" w:rsidR="00984E72" w:rsidRDefault="005B0D6B" w:rsidP="00BB28E2">
            <w:pPr>
              <w:pStyle w:val="Cell"/>
              <w:ind w:left="0"/>
            </w:pPr>
            <w:r>
              <w:t>0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580B0" w14:textId="77777777" w:rsidR="00984E72" w:rsidRDefault="00984E72" w:rsidP="00965449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845B" w14:textId="09EECF96" w:rsidR="00984E72" w:rsidRDefault="00BB28E2" w:rsidP="00965449">
            <w:pPr>
              <w:pStyle w:val="QFGrade"/>
            </w:pPr>
            <w:r>
              <w:t>0</w:t>
            </w:r>
          </w:p>
        </w:tc>
      </w:tr>
      <w:tr w:rsidR="00984E72" w14:paraId="6A45B094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06914" w14:textId="77777777" w:rsidR="00984E72" w:rsidRDefault="00984E72" w:rsidP="00965449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0AEA" w14:textId="7C9EE182" w:rsidR="00984E72" w:rsidRDefault="00BB28E2" w:rsidP="00BB28E2">
            <w:pPr>
              <w:pStyle w:val="Cell"/>
              <w:ind w:left="0"/>
            </w:pPr>
            <w:r>
              <w:t>2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BAD84" w14:textId="77777777" w:rsidR="00984E72" w:rsidRDefault="00984E72" w:rsidP="00965449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C7A1F" w14:textId="77777777" w:rsidR="00984E72" w:rsidRDefault="00984E72" w:rsidP="00965449">
            <w:pPr>
              <w:pStyle w:val="QFGrade"/>
            </w:pPr>
            <w:r>
              <w:t>0</w:t>
            </w:r>
          </w:p>
        </w:tc>
      </w:tr>
      <w:tr w:rsidR="00984E72" w14:paraId="01DC34C2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41C3F" w14:textId="77777777" w:rsidR="00984E72" w:rsidRDefault="00984E72" w:rsidP="00965449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67BD" w14:textId="0712C124" w:rsidR="00984E72" w:rsidRDefault="00BB28E2" w:rsidP="00BB28E2">
            <w:pPr>
              <w:pStyle w:val="Cell"/>
              <w:ind w:left="0"/>
            </w:pPr>
            <w:r>
              <w:t>4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4A91B" w14:textId="77777777" w:rsidR="00984E72" w:rsidRDefault="00984E72" w:rsidP="00965449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85CC7" w14:textId="2FB1E774" w:rsidR="00984E72" w:rsidRDefault="005B0D6B" w:rsidP="00965449">
            <w:pPr>
              <w:pStyle w:val="QFGrade"/>
            </w:pPr>
            <w:r>
              <w:t>100</w:t>
            </w:r>
          </w:p>
        </w:tc>
      </w:tr>
      <w:tr w:rsidR="00984E72" w14:paraId="07FC2E2F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0B09E" w14:textId="77777777" w:rsidR="00984E72" w:rsidRDefault="00984E72" w:rsidP="00965449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49BCF" w14:textId="77777777" w:rsidR="00984E72" w:rsidRDefault="00984E72" w:rsidP="00965449">
            <w:pPr>
              <w:pStyle w:val="Cell"/>
            </w:pPr>
            <w:r w:rsidRPr="0000140B">
              <w:rPr>
                <w:sz w:val="18"/>
              </w:rPr>
              <w:t>None of these choices.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08BA" w14:textId="77777777" w:rsidR="00984E72" w:rsidRDefault="00984E72" w:rsidP="00965449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D87B6" w14:textId="77777777" w:rsidR="00984E72" w:rsidRDefault="00984E72" w:rsidP="00965449">
            <w:pPr>
              <w:pStyle w:val="QFGrade"/>
            </w:pPr>
            <w:r>
              <w:t>0</w:t>
            </w:r>
          </w:p>
        </w:tc>
      </w:tr>
      <w:tr w:rsidR="00984E72" w14:paraId="020EE2F4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4651D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F18A" w14:textId="77777777" w:rsidR="00984E72" w:rsidRDefault="00984E72" w:rsidP="00965449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9F31A" w14:textId="77777777" w:rsidR="00984E72" w:rsidRDefault="00984E72" w:rsidP="00965449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02096" w14:textId="77777777" w:rsidR="00984E72" w:rsidRDefault="00984E72" w:rsidP="00965449">
            <w:pPr>
              <w:pStyle w:val="Cell"/>
            </w:pPr>
          </w:p>
        </w:tc>
      </w:tr>
      <w:tr w:rsidR="00984E72" w14:paraId="092D04EB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5508F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02DFC" w14:textId="77777777" w:rsidR="00984E72" w:rsidRDefault="00984E72" w:rsidP="00965449">
            <w:pPr>
              <w:pStyle w:val="TableRowHead"/>
            </w:pPr>
            <w:r>
              <w:t>For any 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0D138" w14:textId="77777777" w:rsidR="00984E72" w:rsidRDefault="00984E72" w:rsidP="00965449">
            <w:pPr>
              <w:pStyle w:val="Cell"/>
            </w:pPr>
            <w:r>
              <w:t>Your answer is 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745CA" w14:textId="77777777" w:rsidR="00984E72" w:rsidRDefault="00984E72" w:rsidP="00965449">
            <w:pPr>
              <w:pStyle w:val="Cell"/>
            </w:pPr>
          </w:p>
        </w:tc>
      </w:tr>
      <w:tr w:rsidR="00984E72" w14:paraId="0EB87D04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5722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57554" w14:textId="77777777" w:rsidR="00984E72" w:rsidRDefault="00984E72" w:rsidP="00965449">
            <w:pPr>
              <w:pStyle w:val="TableRowHead"/>
            </w:pPr>
            <w:r>
              <w:t>For any incorrect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2DBAA" w14:textId="77777777" w:rsidR="00984E72" w:rsidRDefault="00984E72" w:rsidP="00965449">
            <w:pPr>
              <w:pStyle w:val="Cell"/>
            </w:pPr>
            <w:r>
              <w:t>Your answer is incorrect.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1D72B" w14:textId="77777777" w:rsidR="00984E72" w:rsidRDefault="00984E72" w:rsidP="00965449">
            <w:pPr>
              <w:pStyle w:val="Cell"/>
            </w:pPr>
          </w:p>
        </w:tc>
      </w:tr>
      <w:tr w:rsidR="00984E72" w14:paraId="23C502F5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0C79C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69E9C" w14:textId="77777777" w:rsidR="00984E72" w:rsidRDefault="00984E72" w:rsidP="00965449">
            <w:pPr>
              <w:pStyle w:val="TableRowHead"/>
            </w:pPr>
            <w:r>
              <w:t>Hint 1: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FB8F1" w14:textId="77777777" w:rsidR="00984E72" w:rsidRDefault="00984E72" w:rsidP="00965449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6A92D" w14:textId="77777777" w:rsidR="00984E72" w:rsidRDefault="00984E72" w:rsidP="00965449">
            <w:pPr>
              <w:pStyle w:val="Cell"/>
            </w:pPr>
          </w:p>
        </w:tc>
      </w:tr>
      <w:tr w:rsidR="00984E72" w14:paraId="320BBA3D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F4226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9A124" w14:textId="77777777" w:rsidR="00984E72" w:rsidRDefault="00984E72" w:rsidP="00965449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7CD26" w14:textId="77777777" w:rsidR="00984E72" w:rsidRDefault="00984E72" w:rsidP="00965449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61A4C" w14:textId="77777777" w:rsidR="00984E72" w:rsidRDefault="00984E72" w:rsidP="00965449">
            <w:pPr>
              <w:pStyle w:val="Cell"/>
            </w:pPr>
          </w:p>
        </w:tc>
      </w:tr>
      <w:tr w:rsidR="00984E72" w14:paraId="73B578FE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8DD4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1C56B" w14:textId="77777777" w:rsidR="00984E72" w:rsidRDefault="00984E72" w:rsidP="00965449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9E0B" w14:textId="77777777" w:rsidR="00984E72" w:rsidRDefault="00984E72" w:rsidP="00965449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EF5B8" w14:textId="77777777" w:rsidR="00984E72" w:rsidRDefault="00984E72" w:rsidP="00965449">
            <w:pPr>
              <w:pStyle w:val="Cell"/>
            </w:pPr>
          </w:p>
        </w:tc>
      </w:tr>
      <w:tr w:rsidR="00984E72" w14:paraId="6C6ECB17" w14:textId="77777777" w:rsidTr="00965449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FB0B9" w14:textId="77777777" w:rsidR="00984E72" w:rsidRDefault="00984E72" w:rsidP="00965449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B53D7" w14:textId="77777777" w:rsidR="00984E72" w:rsidRDefault="00984E72" w:rsidP="00965449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C4681" w14:textId="77777777" w:rsidR="00984E72" w:rsidRDefault="00984E72" w:rsidP="00965449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9B62D" w14:textId="77777777" w:rsidR="00984E72" w:rsidRDefault="00984E72" w:rsidP="00965449">
            <w:pPr>
              <w:pStyle w:val="Cell"/>
            </w:pPr>
          </w:p>
        </w:tc>
      </w:tr>
      <w:tr w:rsidR="00984E72" w14:paraId="746A930D" w14:textId="77777777" w:rsidTr="00965449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21D06" w14:textId="77777777" w:rsidR="00984E72" w:rsidRDefault="00984E72" w:rsidP="00965449">
            <w:pPr>
              <w:pStyle w:val="Cell"/>
            </w:pPr>
            <w:r>
              <w:rPr>
                <w:i/>
                <w:iCs/>
              </w:rPr>
              <w:t xml:space="preserve">Allows the selection of a </w:t>
            </w:r>
            <w:proofErr w:type="gramStart"/>
            <w:r>
              <w:rPr>
                <w:i/>
                <w:iCs/>
              </w:rPr>
              <w:t>single or multiple responses</w:t>
            </w:r>
            <w:proofErr w:type="gramEnd"/>
            <w:r>
              <w:rPr>
                <w:i/>
                <w:iCs/>
              </w:rPr>
              <w:t xml:space="preserve"> from a pre-defined list. (MC/MA)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7022" w14:textId="77777777" w:rsidR="00984E72" w:rsidRDefault="00984E72" w:rsidP="00965449">
            <w:pPr>
              <w:pStyle w:val="Cell"/>
            </w:pPr>
          </w:p>
        </w:tc>
      </w:tr>
    </w:tbl>
    <w:p w14:paraId="37985D99" w14:textId="77777777" w:rsidR="00984E72" w:rsidRPr="00650D47" w:rsidRDefault="00984E72" w:rsidP="00984E72"/>
    <w:p w14:paraId="6B4B846E" w14:textId="77777777" w:rsidR="00984E72" w:rsidRPr="001F255A" w:rsidRDefault="00984E72" w:rsidP="00984E72">
      <w:pPr>
        <w:pStyle w:val="BodyText"/>
      </w:pPr>
    </w:p>
    <w:p w14:paraId="408ED92F" w14:textId="2BA3C61D" w:rsidR="00DE5DC6" w:rsidRDefault="000C612B" w:rsidP="00DE5DC6">
      <w:pPr>
        <w:pStyle w:val="Heading1"/>
      </w:pPr>
      <w:r>
        <w:lastRenderedPageBreak/>
        <w:t xml:space="preserve">Mock </w:t>
      </w:r>
      <w:r w:rsidR="00DE5DC6">
        <w:t>MCQ Category</w:t>
      </w:r>
      <w:r w:rsidR="00022EC7">
        <w:t>8</w:t>
      </w:r>
      <w:r w:rsidR="00DE5DC6">
        <w:t xml:space="preserve"> Problem Solving II</w:t>
      </w:r>
      <w:r w:rsidR="0045344F">
        <w:t>I</w:t>
      </w:r>
    </w:p>
    <w:p w14:paraId="6D826044" w14:textId="0DC66EB4" w:rsidR="0045344F" w:rsidRDefault="0045344F" w:rsidP="0045344F">
      <w:pPr>
        <w:pStyle w:val="Heading2"/>
      </w:pPr>
      <w:r>
        <w:t>Question 137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189"/>
        <w:gridCol w:w="3804"/>
        <w:gridCol w:w="666"/>
      </w:tblGrid>
      <w:tr w:rsidR="0045344F" w14:paraId="412C0E38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C69569" w14:textId="77777777" w:rsidR="0045344F" w:rsidRDefault="0045344F" w:rsidP="005A784C">
            <w:pPr>
              <w:tabs>
                <w:tab w:val="right" w:pos="426"/>
                <w:tab w:val="right" w:pos="10800"/>
              </w:tabs>
              <w:spacing w:before="0" w:after="0" w:line="240" w:lineRule="auto"/>
            </w:pPr>
            <w:r w:rsidRPr="00261E1F">
              <w:t>For the following input image with intensities shown, find the missing intensit</w:t>
            </w:r>
            <w:r>
              <w:t>y</w:t>
            </w:r>
            <w:r w:rsidRPr="00261E1F">
              <w:t xml:space="preserve"> of the</w:t>
            </w:r>
            <w:r>
              <w:t xml:space="preserve"> </w:t>
            </w:r>
            <w:r w:rsidRPr="00261E1F">
              <w:t>output image</w:t>
            </w:r>
            <w:r>
              <w:t xml:space="preserve"> indicated as a shaded </w:t>
            </w:r>
            <w:proofErr w:type="spellStart"/>
            <w:r>
              <w:t>gray</w:t>
            </w:r>
            <w:proofErr w:type="spellEnd"/>
            <w:r>
              <w:t xml:space="preserve"> level pixel only.</w:t>
            </w:r>
          </w:p>
          <w:p w14:paraId="2E6D36B4" w14:textId="456E7C49" w:rsidR="005A784C" w:rsidRDefault="008E6BD7" w:rsidP="005A784C">
            <w:pPr>
              <w:tabs>
                <w:tab w:val="right" w:pos="426"/>
                <w:tab w:val="right" w:pos="10800"/>
              </w:tabs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AA2E100" wp14:editId="6EBDDD19">
                  <wp:extent cx="4208742" cy="1561381"/>
                  <wp:effectExtent l="0" t="0" r="1905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311" cy="157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875CD" w14:textId="77777777" w:rsidR="0045344F" w:rsidRDefault="0045344F" w:rsidP="00370357">
            <w:pPr>
              <w:pStyle w:val="QFType"/>
            </w:pPr>
            <w:r>
              <w:t>MC</w:t>
            </w:r>
          </w:p>
        </w:tc>
      </w:tr>
      <w:tr w:rsidR="0045344F" w14:paraId="55CACE60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A3E87" w14:textId="77777777" w:rsidR="0045344F" w:rsidRDefault="0045344F" w:rsidP="00370357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DA61F" w14:textId="77777777" w:rsidR="0045344F" w:rsidRDefault="0045344F" w:rsidP="00370357">
            <w:pPr>
              <w:pStyle w:val="Cell"/>
            </w:pPr>
            <w:r>
              <w:t>2</w:t>
            </w:r>
          </w:p>
        </w:tc>
      </w:tr>
      <w:tr w:rsidR="0045344F" w14:paraId="6FDEE08D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C0DEB" w14:textId="77777777" w:rsidR="0045344F" w:rsidRDefault="0045344F" w:rsidP="00370357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ED06E" w14:textId="77777777" w:rsidR="0045344F" w:rsidRDefault="0045344F" w:rsidP="00370357">
            <w:pPr>
              <w:pStyle w:val="Cell"/>
            </w:pPr>
            <w:r>
              <w:t>Yes</w:t>
            </w:r>
          </w:p>
        </w:tc>
      </w:tr>
      <w:tr w:rsidR="0045344F" w14:paraId="4628F269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98432" w14:textId="77777777" w:rsidR="0045344F" w:rsidRDefault="0045344F" w:rsidP="00370357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5F7D" w14:textId="77777777" w:rsidR="0045344F" w:rsidRDefault="0045344F" w:rsidP="00370357">
            <w:pPr>
              <w:pStyle w:val="Cell"/>
            </w:pPr>
            <w:r>
              <w:t>A</w:t>
            </w:r>
          </w:p>
        </w:tc>
      </w:tr>
      <w:tr w:rsidR="0045344F" w14:paraId="4B227E74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8823C" w14:textId="77777777" w:rsidR="0045344F" w:rsidRDefault="0045344F" w:rsidP="00370357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8F458" w14:textId="77777777" w:rsidR="0045344F" w:rsidRDefault="0045344F" w:rsidP="00370357">
            <w:pPr>
              <w:pStyle w:val="Cell"/>
            </w:pPr>
            <w:r>
              <w:t>0</w:t>
            </w:r>
          </w:p>
        </w:tc>
      </w:tr>
      <w:tr w:rsidR="0045344F" w14:paraId="36DB587F" w14:textId="77777777" w:rsidTr="00370357">
        <w:trPr>
          <w:cantSplit/>
          <w:tblHeader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5A019C" w14:textId="77777777" w:rsidR="0045344F" w:rsidRDefault="0045344F" w:rsidP="00370357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FC6C80" w14:textId="77777777" w:rsidR="0045344F" w:rsidRDefault="0045344F" w:rsidP="00370357">
            <w:pPr>
              <w:pStyle w:val="QFID"/>
            </w:pPr>
          </w:p>
        </w:tc>
      </w:tr>
      <w:tr w:rsidR="0045344F" w14:paraId="4A206B61" w14:textId="77777777" w:rsidTr="00370357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CC7E" w14:textId="77777777" w:rsidR="0045344F" w:rsidRDefault="0045344F" w:rsidP="00370357">
            <w:pPr>
              <w:pStyle w:val="QFOptionReset"/>
            </w:pPr>
            <w:r>
              <w:t>#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7B4C5" w14:textId="77777777" w:rsidR="0045344F" w:rsidRDefault="0045344F" w:rsidP="00370357">
            <w:pPr>
              <w:pStyle w:val="TableHead"/>
            </w:pPr>
            <w:r>
              <w:t>Answers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ECFD9" w14:textId="77777777" w:rsidR="0045344F" w:rsidRDefault="0045344F" w:rsidP="00370357">
            <w:pPr>
              <w:pStyle w:val="TableHead"/>
            </w:pPr>
            <w:r>
              <w:t>Feedback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68FB" w14:textId="77777777" w:rsidR="0045344F" w:rsidRDefault="0045344F" w:rsidP="00370357">
            <w:pPr>
              <w:pStyle w:val="TableHead"/>
            </w:pPr>
            <w:r>
              <w:t>Grade</w:t>
            </w:r>
          </w:p>
        </w:tc>
      </w:tr>
      <w:tr w:rsidR="0045344F" w14:paraId="7AB12569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44E5D" w14:textId="77777777" w:rsidR="0045344F" w:rsidRDefault="0045344F" w:rsidP="0037035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F35B9" w14:textId="08196B14" w:rsidR="0045344F" w:rsidRDefault="0045344F" w:rsidP="00370357">
            <w:pPr>
              <w:pStyle w:val="Cell"/>
              <w:ind w:left="0"/>
            </w:pPr>
            <w:r>
              <w:t xml:space="preserve"> </w:t>
            </w:r>
            <w:r w:rsidR="008E6BD7">
              <w:t>20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D08A5" w14:textId="77777777" w:rsidR="0045344F" w:rsidRDefault="0045344F" w:rsidP="0037035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18751" w14:textId="77777777" w:rsidR="0045344F" w:rsidRDefault="0045344F" w:rsidP="00370357">
            <w:pPr>
              <w:pStyle w:val="QFGrade"/>
            </w:pPr>
            <w:r>
              <w:t>100</w:t>
            </w:r>
          </w:p>
        </w:tc>
      </w:tr>
      <w:tr w:rsidR="0045344F" w14:paraId="4C83D087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51810" w14:textId="77777777" w:rsidR="0045344F" w:rsidRDefault="0045344F" w:rsidP="0037035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925CE" w14:textId="1BE0DF41" w:rsidR="0045344F" w:rsidRDefault="008E6BD7" w:rsidP="00370357">
            <w:pPr>
              <w:pStyle w:val="Cell"/>
            </w:pPr>
            <w:r>
              <w:t>5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C43C1" w14:textId="77777777" w:rsidR="0045344F" w:rsidRDefault="0045344F" w:rsidP="0037035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F698" w14:textId="77777777" w:rsidR="0045344F" w:rsidRDefault="0045344F" w:rsidP="00370357">
            <w:pPr>
              <w:pStyle w:val="QFGrade"/>
            </w:pPr>
            <w:r>
              <w:t>0</w:t>
            </w:r>
          </w:p>
        </w:tc>
      </w:tr>
      <w:tr w:rsidR="0045344F" w14:paraId="2E02ACDD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A46E" w14:textId="77777777" w:rsidR="0045344F" w:rsidRDefault="0045344F" w:rsidP="0037035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8048C" w14:textId="73FD17D2" w:rsidR="0045344F" w:rsidRDefault="008E6BD7" w:rsidP="008E6BD7">
            <w:pPr>
              <w:pStyle w:val="Cell"/>
              <w:ind w:left="0"/>
            </w:pPr>
            <w:r>
              <w:t>0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60F9" w14:textId="77777777" w:rsidR="0045344F" w:rsidRDefault="0045344F" w:rsidP="0037035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C22DF" w14:textId="77777777" w:rsidR="0045344F" w:rsidRDefault="0045344F" w:rsidP="00370357">
            <w:pPr>
              <w:pStyle w:val="QFGrade"/>
            </w:pPr>
            <w:r>
              <w:t>0</w:t>
            </w:r>
          </w:p>
        </w:tc>
      </w:tr>
      <w:tr w:rsidR="0045344F" w14:paraId="2491AB12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E6AD5" w14:textId="77777777" w:rsidR="0045344F" w:rsidRDefault="0045344F" w:rsidP="0037035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5155" w14:textId="43DC26B4" w:rsidR="0045344F" w:rsidRDefault="00A67BDF" w:rsidP="00370357">
            <w:pPr>
              <w:pStyle w:val="Cell"/>
            </w:pPr>
            <w:r>
              <w:t>255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E0F8F" w14:textId="77777777" w:rsidR="0045344F" w:rsidRDefault="0045344F" w:rsidP="0037035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7A715" w14:textId="77777777" w:rsidR="0045344F" w:rsidRDefault="0045344F" w:rsidP="00370357">
            <w:pPr>
              <w:pStyle w:val="QFGrade"/>
            </w:pPr>
            <w:r>
              <w:t>0</w:t>
            </w:r>
          </w:p>
        </w:tc>
      </w:tr>
      <w:tr w:rsidR="0045344F" w14:paraId="4A28FD5A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C8E3C" w14:textId="77777777" w:rsidR="0045344F" w:rsidRDefault="0045344F" w:rsidP="00370357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94C39" w14:textId="77777777" w:rsidR="0045344F" w:rsidRDefault="0045344F" w:rsidP="00370357">
            <w:pPr>
              <w:pStyle w:val="Cell"/>
            </w:pPr>
            <w:r w:rsidRPr="0000140B">
              <w:rPr>
                <w:sz w:val="18"/>
              </w:rPr>
              <w:t>None of these choices.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DD192" w14:textId="77777777" w:rsidR="0045344F" w:rsidRDefault="0045344F" w:rsidP="00370357">
            <w:pPr>
              <w:pStyle w:val="QFFeedback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D7D9F" w14:textId="77777777" w:rsidR="0045344F" w:rsidRDefault="0045344F" w:rsidP="00370357">
            <w:pPr>
              <w:pStyle w:val="QFGrade"/>
            </w:pPr>
            <w:r>
              <w:t>0</w:t>
            </w:r>
          </w:p>
        </w:tc>
      </w:tr>
      <w:tr w:rsidR="0045344F" w14:paraId="5A0CE61A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C2F34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98A3" w14:textId="77777777" w:rsidR="0045344F" w:rsidRDefault="0045344F" w:rsidP="00370357">
            <w:pPr>
              <w:pStyle w:val="TableRowHead"/>
            </w:pPr>
            <w:r>
              <w:t>General feedback: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B6846" w14:textId="77777777" w:rsidR="0045344F" w:rsidRDefault="0045344F" w:rsidP="0037035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C3514" w14:textId="77777777" w:rsidR="0045344F" w:rsidRDefault="0045344F" w:rsidP="00370357">
            <w:pPr>
              <w:pStyle w:val="Cell"/>
            </w:pPr>
          </w:p>
        </w:tc>
      </w:tr>
      <w:tr w:rsidR="0045344F" w14:paraId="2EC992EF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4693C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EAF4" w14:textId="77777777" w:rsidR="0045344F" w:rsidRDefault="0045344F" w:rsidP="00370357">
            <w:pPr>
              <w:pStyle w:val="TableRowHead"/>
            </w:pPr>
            <w:r>
              <w:t>For any 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36969" w14:textId="77777777" w:rsidR="0045344F" w:rsidRDefault="0045344F" w:rsidP="00370357">
            <w:pPr>
              <w:pStyle w:val="Cell"/>
            </w:pPr>
            <w:r>
              <w:t>Your answer is 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FA1A8" w14:textId="77777777" w:rsidR="0045344F" w:rsidRDefault="0045344F" w:rsidP="00370357">
            <w:pPr>
              <w:pStyle w:val="Cell"/>
            </w:pPr>
          </w:p>
        </w:tc>
      </w:tr>
      <w:tr w:rsidR="0045344F" w14:paraId="439F56A6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99B1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2DDFD" w14:textId="77777777" w:rsidR="0045344F" w:rsidRDefault="0045344F" w:rsidP="00370357">
            <w:pPr>
              <w:pStyle w:val="TableRowHead"/>
            </w:pPr>
            <w:r>
              <w:t>For any incorrect response: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AFFB6" w14:textId="77777777" w:rsidR="0045344F" w:rsidRDefault="0045344F" w:rsidP="00370357">
            <w:pPr>
              <w:pStyle w:val="Cell"/>
            </w:pPr>
            <w:r>
              <w:t>Your answer is incorrect.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C9EC" w14:textId="77777777" w:rsidR="0045344F" w:rsidRDefault="0045344F" w:rsidP="00370357">
            <w:pPr>
              <w:pStyle w:val="Cell"/>
            </w:pPr>
          </w:p>
        </w:tc>
      </w:tr>
      <w:tr w:rsidR="0045344F" w14:paraId="58D3A7C6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F825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751C" w14:textId="77777777" w:rsidR="0045344F" w:rsidRDefault="0045344F" w:rsidP="00370357">
            <w:pPr>
              <w:pStyle w:val="TableRowHead"/>
            </w:pPr>
            <w:r>
              <w:t>Hint 1: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8B2ED" w14:textId="77777777" w:rsidR="0045344F" w:rsidRDefault="0045344F" w:rsidP="0037035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4FC67" w14:textId="77777777" w:rsidR="0045344F" w:rsidRDefault="0045344F" w:rsidP="00370357">
            <w:pPr>
              <w:pStyle w:val="Cell"/>
            </w:pPr>
          </w:p>
        </w:tc>
      </w:tr>
      <w:tr w:rsidR="0045344F" w14:paraId="347836E6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84526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A40F" w14:textId="77777777" w:rsidR="0045344F" w:rsidRDefault="0045344F" w:rsidP="00370357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CAD0" w14:textId="77777777" w:rsidR="0045344F" w:rsidRDefault="0045344F" w:rsidP="00370357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44E9A" w14:textId="77777777" w:rsidR="0045344F" w:rsidRDefault="0045344F" w:rsidP="00370357">
            <w:pPr>
              <w:pStyle w:val="Cell"/>
            </w:pPr>
          </w:p>
        </w:tc>
      </w:tr>
      <w:tr w:rsidR="0045344F" w14:paraId="3CD5D67A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EDDF1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5057F" w14:textId="77777777" w:rsidR="0045344F" w:rsidRDefault="0045344F" w:rsidP="00370357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B3A7" w14:textId="77777777" w:rsidR="0045344F" w:rsidRDefault="0045344F" w:rsidP="00370357">
            <w:pPr>
              <w:pStyle w:val="Cell"/>
            </w:pPr>
            <w:r>
              <w:t>No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8E855" w14:textId="77777777" w:rsidR="0045344F" w:rsidRDefault="0045344F" w:rsidP="00370357">
            <w:pPr>
              <w:pStyle w:val="Cell"/>
            </w:pPr>
          </w:p>
        </w:tc>
      </w:tr>
      <w:tr w:rsidR="0045344F" w14:paraId="2A4FEF88" w14:textId="77777777" w:rsidTr="00370357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D8BD" w14:textId="77777777" w:rsidR="0045344F" w:rsidRDefault="0045344F" w:rsidP="00370357">
            <w:pPr>
              <w:pStyle w:val="Cell"/>
            </w:pP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4C35E" w14:textId="77777777" w:rsidR="0045344F" w:rsidRDefault="0045344F" w:rsidP="00370357">
            <w:pPr>
              <w:pStyle w:val="TableRowHead"/>
            </w:pPr>
            <w:r>
              <w:t>Tags: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7DEF6" w14:textId="77777777" w:rsidR="0045344F" w:rsidRDefault="0045344F" w:rsidP="00370357">
            <w:pPr>
              <w:pStyle w:val="Cell"/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18032" w14:textId="77777777" w:rsidR="0045344F" w:rsidRDefault="0045344F" w:rsidP="00370357">
            <w:pPr>
              <w:pStyle w:val="Cell"/>
            </w:pPr>
          </w:p>
        </w:tc>
      </w:tr>
      <w:tr w:rsidR="0045344F" w14:paraId="1931052F" w14:textId="77777777" w:rsidTr="00370357">
        <w:trPr>
          <w:cantSplit/>
        </w:trPr>
        <w:tc>
          <w:tcPr>
            <w:tcW w:w="76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50780" w14:textId="77777777" w:rsidR="0045344F" w:rsidRDefault="0045344F" w:rsidP="00370357">
            <w:pPr>
              <w:pStyle w:val="Cell"/>
            </w:pPr>
            <w:r>
              <w:rPr>
                <w:i/>
                <w:iCs/>
              </w:rPr>
              <w:t xml:space="preserve">Allows the selection of a </w:t>
            </w:r>
            <w:proofErr w:type="gramStart"/>
            <w:r>
              <w:rPr>
                <w:i/>
                <w:iCs/>
              </w:rPr>
              <w:t>single or multiple responses</w:t>
            </w:r>
            <w:proofErr w:type="gramEnd"/>
            <w:r>
              <w:rPr>
                <w:i/>
                <w:iCs/>
              </w:rPr>
              <w:t xml:space="preserve"> from a pre-defined list. (MC/MA)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DA432" w14:textId="77777777" w:rsidR="0045344F" w:rsidRDefault="0045344F" w:rsidP="00370357">
            <w:pPr>
              <w:pStyle w:val="Cell"/>
            </w:pPr>
          </w:p>
        </w:tc>
      </w:tr>
    </w:tbl>
    <w:p w14:paraId="08A088A9" w14:textId="5BDDDC25" w:rsidR="0045344F" w:rsidRDefault="0045344F" w:rsidP="0045344F"/>
    <w:sectPr w:rsidR="0045344F" w:rsidSect="006B2273">
      <w:footerReference w:type="default" r:id="rId11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5CA685" w14:textId="77777777" w:rsidR="00827C6A" w:rsidRDefault="00827C6A" w:rsidP="00C3379D">
      <w:pPr>
        <w:spacing w:before="0" w:after="0" w:line="240" w:lineRule="auto"/>
      </w:pPr>
      <w:r>
        <w:separator/>
      </w:r>
    </w:p>
  </w:endnote>
  <w:endnote w:type="continuationSeparator" w:id="0">
    <w:p w14:paraId="5062ABF3" w14:textId="77777777" w:rsidR="00827C6A" w:rsidRDefault="00827C6A" w:rsidP="00C337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7CA42" w14:textId="77777777" w:rsidR="00F6378E" w:rsidRDefault="00F6378E">
    <w:pPr>
      <w:pStyle w:val="Footer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41768F" w14:textId="77777777" w:rsidR="00827C6A" w:rsidRDefault="00827C6A" w:rsidP="00C3379D">
      <w:pPr>
        <w:spacing w:before="0" w:after="0" w:line="240" w:lineRule="auto"/>
      </w:pPr>
      <w:r>
        <w:separator/>
      </w:r>
    </w:p>
  </w:footnote>
  <w:footnote w:type="continuationSeparator" w:id="0">
    <w:p w14:paraId="608FC959" w14:textId="77777777" w:rsidR="00827C6A" w:rsidRDefault="00827C6A" w:rsidP="00C337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5.45pt;height:8.85pt" o:bullet="t">
        <v:imagedata r:id="rId1" o:title="BD21327_"/>
      </v:shape>
    </w:pict>
  </w:numPicBullet>
  <w:abstractNum w:abstractNumId="0" w15:restartNumberingAfterBreak="0">
    <w:nsid w:val="FFFFFF88"/>
    <w:multiLevelType w:val="singleLevel"/>
    <w:tmpl w:val="7D7E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F13BF6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1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4"/>
    <w:multiLevelType w:val="multilevel"/>
    <w:tmpl w:val="4D02BAD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1170"/>
        </w:tabs>
        <w:ind w:left="117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6"/>
    <w:multiLevelType w:val="multilevel"/>
    <w:tmpl w:val="D36216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7"/>
    <w:multiLevelType w:val="multilevel"/>
    <w:tmpl w:val="8D96369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A"/>
    <w:multiLevelType w:val="multilevel"/>
    <w:tmpl w:val="C952C1BC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0C"/>
    <w:multiLevelType w:val="multilevel"/>
    <w:tmpl w:val="E5B4DDE8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5E10D"/>
    <w:multiLevelType w:val="multilevel"/>
    <w:tmpl w:val="AD78538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5E111"/>
    <w:multiLevelType w:val="multilevel"/>
    <w:tmpl w:val="0CDCBC4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27070"/>
    <w:multiLevelType w:val="singleLevel"/>
    <w:tmpl w:val="8F9A7206"/>
    <w:lvl w:ilvl="0">
      <w:start w:val="1"/>
      <w:numFmt w:val="lowerLetter"/>
      <w:lvlText w:val="%1."/>
      <w:legacy w:legacy="1" w:legacySpace="0" w:legacyIndent="360"/>
      <w:lvlJc w:val="left"/>
      <w:pPr>
        <w:ind w:left="717" w:hanging="360"/>
      </w:pPr>
    </w:lvl>
  </w:abstractNum>
  <w:abstractNum w:abstractNumId="12" w15:restartNumberingAfterBreak="0">
    <w:nsid w:val="1C3D108B"/>
    <w:multiLevelType w:val="hybridMultilevel"/>
    <w:tmpl w:val="FA9E491A"/>
    <w:lvl w:ilvl="0" w:tplc="7B5E48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F648D"/>
    <w:multiLevelType w:val="hybridMultilevel"/>
    <w:tmpl w:val="2EB09FA2"/>
    <w:lvl w:ilvl="0" w:tplc="17C0A67A">
      <w:start w:val="1"/>
      <w:numFmt w:val="lowerLetter"/>
      <w:lvlText w:val="(%1)"/>
      <w:lvlJc w:val="left"/>
      <w:pPr>
        <w:tabs>
          <w:tab w:val="num" w:pos="1620"/>
        </w:tabs>
        <w:ind w:left="1620" w:hanging="360"/>
      </w:pPr>
      <w:rPr>
        <w:rFonts w:hint="default"/>
        <w:b/>
        <w:bCs/>
        <w:i/>
        <w:iCs/>
      </w:rPr>
    </w:lvl>
    <w:lvl w:ilvl="1" w:tplc="7C228600">
      <w:start w:val="1"/>
      <w:numFmt w:val="bullet"/>
      <w:lvlText w:val=""/>
      <w:lvlPicBulletId w:val="0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bCs/>
        <w:i/>
        <w:iCs/>
        <w:color w:val="auto"/>
      </w:rPr>
    </w:lvl>
    <w:lvl w:ilvl="2" w:tplc="A13E5A2C">
      <w:start w:val="1"/>
      <w:numFmt w:val="bullet"/>
      <w:lvlText w:val=""/>
      <w:lvlPicBulletId w:val="0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/>
        <w:bCs/>
        <w:i/>
        <w:iCs/>
        <w:color w:val="auto"/>
      </w:rPr>
    </w:lvl>
    <w:lvl w:ilvl="3" w:tplc="0F208E6E">
      <w:start w:val="2"/>
      <w:numFmt w:val="lowerLetter"/>
      <w:lvlText w:val="(%4)"/>
      <w:lvlJc w:val="left"/>
      <w:pPr>
        <w:tabs>
          <w:tab w:val="num" w:pos="3780"/>
        </w:tabs>
        <w:ind w:left="3780" w:hanging="360"/>
      </w:pPr>
      <w:rPr>
        <w:rFonts w:hint="default"/>
        <w:b/>
        <w:bCs/>
        <w:i/>
        <w:i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1F7B5977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46FC7"/>
    <w:multiLevelType w:val="hybridMultilevel"/>
    <w:tmpl w:val="C742CB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34FC6"/>
    <w:multiLevelType w:val="hybridMultilevel"/>
    <w:tmpl w:val="391E8C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B0ACF6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/>
        <w:iCs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80EE1"/>
    <w:multiLevelType w:val="hybridMultilevel"/>
    <w:tmpl w:val="395E1D38"/>
    <w:lvl w:ilvl="0" w:tplc="85C662E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  <w:i/>
        <w:iCs/>
      </w:rPr>
    </w:lvl>
    <w:lvl w:ilvl="1" w:tplc="55B0ACF6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/>
        <w:i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B824FA"/>
    <w:multiLevelType w:val="hybridMultilevel"/>
    <w:tmpl w:val="A5F07D5C"/>
    <w:lvl w:ilvl="0" w:tplc="44025B9C">
      <w:start w:val="1"/>
      <w:numFmt w:val="lowerLetter"/>
      <w:lvlText w:val="(%1)"/>
      <w:lvlJc w:val="left"/>
      <w:pPr>
        <w:ind w:left="2302" w:hanging="360"/>
      </w:pPr>
      <w:rPr>
        <w:rFonts w:hint="default"/>
        <w:b/>
        <w:bCs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3022" w:hanging="360"/>
      </w:pPr>
    </w:lvl>
    <w:lvl w:ilvl="2" w:tplc="0409001B" w:tentative="1">
      <w:start w:val="1"/>
      <w:numFmt w:val="lowerRoman"/>
      <w:lvlText w:val="%3."/>
      <w:lvlJc w:val="right"/>
      <w:pPr>
        <w:ind w:left="3742" w:hanging="180"/>
      </w:pPr>
    </w:lvl>
    <w:lvl w:ilvl="3" w:tplc="0409000F" w:tentative="1">
      <w:start w:val="1"/>
      <w:numFmt w:val="decimal"/>
      <w:lvlText w:val="%4."/>
      <w:lvlJc w:val="left"/>
      <w:pPr>
        <w:ind w:left="4462" w:hanging="360"/>
      </w:pPr>
    </w:lvl>
    <w:lvl w:ilvl="4" w:tplc="04090019" w:tentative="1">
      <w:start w:val="1"/>
      <w:numFmt w:val="lowerLetter"/>
      <w:lvlText w:val="%5."/>
      <w:lvlJc w:val="left"/>
      <w:pPr>
        <w:ind w:left="5182" w:hanging="360"/>
      </w:pPr>
    </w:lvl>
    <w:lvl w:ilvl="5" w:tplc="0409001B" w:tentative="1">
      <w:start w:val="1"/>
      <w:numFmt w:val="lowerRoman"/>
      <w:lvlText w:val="%6."/>
      <w:lvlJc w:val="right"/>
      <w:pPr>
        <w:ind w:left="5902" w:hanging="180"/>
      </w:pPr>
    </w:lvl>
    <w:lvl w:ilvl="6" w:tplc="0409000F" w:tentative="1">
      <w:start w:val="1"/>
      <w:numFmt w:val="decimal"/>
      <w:lvlText w:val="%7."/>
      <w:lvlJc w:val="left"/>
      <w:pPr>
        <w:ind w:left="6622" w:hanging="360"/>
      </w:pPr>
    </w:lvl>
    <w:lvl w:ilvl="7" w:tplc="04090019" w:tentative="1">
      <w:start w:val="1"/>
      <w:numFmt w:val="lowerLetter"/>
      <w:lvlText w:val="%8."/>
      <w:lvlJc w:val="left"/>
      <w:pPr>
        <w:ind w:left="7342" w:hanging="360"/>
      </w:pPr>
    </w:lvl>
    <w:lvl w:ilvl="8" w:tplc="0409001B" w:tentative="1">
      <w:start w:val="1"/>
      <w:numFmt w:val="lowerRoman"/>
      <w:lvlText w:val="%9."/>
      <w:lvlJc w:val="right"/>
      <w:pPr>
        <w:ind w:left="8062" w:hanging="180"/>
      </w:pPr>
    </w:lvl>
  </w:abstractNum>
  <w:abstractNum w:abstractNumId="19" w15:restartNumberingAfterBreak="0">
    <w:nsid w:val="791E5483"/>
    <w:multiLevelType w:val="hybridMultilevel"/>
    <w:tmpl w:val="DD06C712"/>
    <w:lvl w:ilvl="0" w:tplc="DE26EEAC">
      <w:start w:val="1"/>
      <w:numFmt w:val="decimalZero"/>
      <w:pStyle w:val="QFItem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19"/>
  </w:num>
  <w:num w:numId="15">
    <w:abstractNumId w:val="11"/>
  </w:num>
  <w:num w:numId="16">
    <w:abstractNumId w:val="15"/>
  </w:num>
  <w:num w:numId="17">
    <w:abstractNumId w:val="12"/>
  </w:num>
  <w:num w:numId="18">
    <w:abstractNumId w:val="17"/>
  </w:num>
  <w:num w:numId="19">
    <w:abstractNumId w:val="0"/>
  </w:num>
  <w:num w:numId="20">
    <w:abstractNumId w:val="13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yawcMaxFileSize" w:val="300"/>
  </w:docVars>
  <w:rsids>
    <w:rsidRoot w:val="00CD0BDC"/>
    <w:rsid w:val="0000140B"/>
    <w:rsid w:val="00021A6F"/>
    <w:rsid w:val="00022EC7"/>
    <w:rsid w:val="000376B1"/>
    <w:rsid w:val="00042B55"/>
    <w:rsid w:val="00051675"/>
    <w:rsid w:val="00051D38"/>
    <w:rsid w:val="0005421C"/>
    <w:rsid w:val="000552B1"/>
    <w:rsid w:val="00064FF6"/>
    <w:rsid w:val="00074D4A"/>
    <w:rsid w:val="000A77F3"/>
    <w:rsid w:val="000A7D14"/>
    <w:rsid w:val="000C0FA6"/>
    <w:rsid w:val="000C612B"/>
    <w:rsid w:val="000D0613"/>
    <w:rsid w:val="000D2A86"/>
    <w:rsid w:val="000D4587"/>
    <w:rsid w:val="000E165D"/>
    <w:rsid w:val="000E74A0"/>
    <w:rsid w:val="000F34FA"/>
    <w:rsid w:val="00101D34"/>
    <w:rsid w:val="0010474C"/>
    <w:rsid w:val="001061CF"/>
    <w:rsid w:val="00110F92"/>
    <w:rsid w:val="00115A15"/>
    <w:rsid w:val="001538C6"/>
    <w:rsid w:val="00156444"/>
    <w:rsid w:val="00167F17"/>
    <w:rsid w:val="00190747"/>
    <w:rsid w:val="001908FC"/>
    <w:rsid w:val="001A0B8D"/>
    <w:rsid w:val="001A5909"/>
    <w:rsid w:val="001B11E0"/>
    <w:rsid w:val="001B441D"/>
    <w:rsid w:val="001B4ECE"/>
    <w:rsid w:val="001D2C4F"/>
    <w:rsid w:val="001E7019"/>
    <w:rsid w:val="001F057A"/>
    <w:rsid w:val="001F255A"/>
    <w:rsid w:val="00217738"/>
    <w:rsid w:val="0025635C"/>
    <w:rsid w:val="0026712D"/>
    <w:rsid w:val="002832DA"/>
    <w:rsid w:val="0029795F"/>
    <w:rsid w:val="002B4DEA"/>
    <w:rsid w:val="002C1D80"/>
    <w:rsid w:val="002D6FF5"/>
    <w:rsid w:val="002D7A8D"/>
    <w:rsid w:val="002E0714"/>
    <w:rsid w:val="00304322"/>
    <w:rsid w:val="00306099"/>
    <w:rsid w:val="00311D36"/>
    <w:rsid w:val="003124FF"/>
    <w:rsid w:val="003179E0"/>
    <w:rsid w:val="00360ECB"/>
    <w:rsid w:val="00362B91"/>
    <w:rsid w:val="003671A7"/>
    <w:rsid w:val="00370357"/>
    <w:rsid w:val="0038519B"/>
    <w:rsid w:val="00395D78"/>
    <w:rsid w:val="003C703A"/>
    <w:rsid w:val="003D5A57"/>
    <w:rsid w:val="003D6823"/>
    <w:rsid w:val="003E0B50"/>
    <w:rsid w:val="004026F1"/>
    <w:rsid w:val="00416E3E"/>
    <w:rsid w:val="00426EC0"/>
    <w:rsid w:val="004437EC"/>
    <w:rsid w:val="00446304"/>
    <w:rsid w:val="0045344F"/>
    <w:rsid w:val="0048561D"/>
    <w:rsid w:val="004A3819"/>
    <w:rsid w:val="004A6473"/>
    <w:rsid w:val="004A6D24"/>
    <w:rsid w:val="004B7C4B"/>
    <w:rsid w:val="004C4C28"/>
    <w:rsid w:val="004C6136"/>
    <w:rsid w:val="004D43E0"/>
    <w:rsid w:val="004E06B7"/>
    <w:rsid w:val="004F6AF1"/>
    <w:rsid w:val="005016A7"/>
    <w:rsid w:val="00504F7A"/>
    <w:rsid w:val="00505A7A"/>
    <w:rsid w:val="00516FA4"/>
    <w:rsid w:val="005229CC"/>
    <w:rsid w:val="00554195"/>
    <w:rsid w:val="00555DCC"/>
    <w:rsid w:val="00570863"/>
    <w:rsid w:val="005A18BE"/>
    <w:rsid w:val="005A784C"/>
    <w:rsid w:val="005B0D6B"/>
    <w:rsid w:val="005D02E5"/>
    <w:rsid w:val="005D5290"/>
    <w:rsid w:val="005E0EE5"/>
    <w:rsid w:val="005E3B7C"/>
    <w:rsid w:val="005E4D86"/>
    <w:rsid w:val="005F2F39"/>
    <w:rsid w:val="00600D09"/>
    <w:rsid w:val="00604172"/>
    <w:rsid w:val="00617D77"/>
    <w:rsid w:val="006207C8"/>
    <w:rsid w:val="006240D7"/>
    <w:rsid w:val="0062543D"/>
    <w:rsid w:val="0063707E"/>
    <w:rsid w:val="00646F89"/>
    <w:rsid w:val="00650D47"/>
    <w:rsid w:val="0066789F"/>
    <w:rsid w:val="006727EC"/>
    <w:rsid w:val="00673999"/>
    <w:rsid w:val="006B2273"/>
    <w:rsid w:val="006B52DF"/>
    <w:rsid w:val="006C1EF6"/>
    <w:rsid w:val="006C35D9"/>
    <w:rsid w:val="006C3841"/>
    <w:rsid w:val="006D6287"/>
    <w:rsid w:val="006D7C8F"/>
    <w:rsid w:val="006F4155"/>
    <w:rsid w:val="006F6D45"/>
    <w:rsid w:val="006F7502"/>
    <w:rsid w:val="00705E13"/>
    <w:rsid w:val="00720A0A"/>
    <w:rsid w:val="00721DFA"/>
    <w:rsid w:val="00722C58"/>
    <w:rsid w:val="00732284"/>
    <w:rsid w:val="00735913"/>
    <w:rsid w:val="007616BD"/>
    <w:rsid w:val="0076177A"/>
    <w:rsid w:val="0077179E"/>
    <w:rsid w:val="00772542"/>
    <w:rsid w:val="00785B4A"/>
    <w:rsid w:val="0078753E"/>
    <w:rsid w:val="0079019C"/>
    <w:rsid w:val="007966E3"/>
    <w:rsid w:val="00796AB9"/>
    <w:rsid w:val="007B4BFF"/>
    <w:rsid w:val="007B610B"/>
    <w:rsid w:val="007F629A"/>
    <w:rsid w:val="00817AB2"/>
    <w:rsid w:val="00817B55"/>
    <w:rsid w:val="00820DC7"/>
    <w:rsid w:val="00827C6A"/>
    <w:rsid w:val="008431DD"/>
    <w:rsid w:val="00856D77"/>
    <w:rsid w:val="00864685"/>
    <w:rsid w:val="0086481F"/>
    <w:rsid w:val="00866CFA"/>
    <w:rsid w:val="00871363"/>
    <w:rsid w:val="0087291A"/>
    <w:rsid w:val="00877EEE"/>
    <w:rsid w:val="00884CA2"/>
    <w:rsid w:val="00887459"/>
    <w:rsid w:val="008912E8"/>
    <w:rsid w:val="0089445D"/>
    <w:rsid w:val="00897A2B"/>
    <w:rsid w:val="008A12EA"/>
    <w:rsid w:val="008C633D"/>
    <w:rsid w:val="008E6BD7"/>
    <w:rsid w:val="008F1B6B"/>
    <w:rsid w:val="008F20F4"/>
    <w:rsid w:val="008F5063"/>
    <w:rsid w:val="009449FD"/>
    <w:rsid w:val="00952FCA"/>
    <w:rsid w:val="00956EEE"/>
    <w:rsid w:val="00961355"/>
    <w:rsid w:val="00963BFD"/>
    <w:rsid w:val="00965449"/>
    <w:rsid w:val="00970517"/>
    <w:rsid w:val="00970558"/>
    <w:rsid w:val="009768FE"/>
    <w:rsid w:val="00984E72"/>
    <w:rsid w:val="00986077"/>
    <w:rsid w:val="009A6EA4"/>
    <w:rsid w:val="009C1229"/>
    <w:rsid w:val="009D67EF"/>
    <w:rsid w:val="009E5D9F"/>
    <w:rsid w:val="009E7803"/>
    <w:rsid w:val="009E7B10"/>
    <w:rsid w:val="009F2BB3"/>
    <w:rsid w:val="009F64F9"/>
    <w:rsid w:val="00A15C3E"/>
    <w:rsid w:val="00A44C33"/>
    <w:rsid w:val="00A67BDF"/>
    <w:rsid w:val="00A855FF"/>
    <w:rsid w:val="00AD083D"/>
    <w:rsid w:val="00AD3C02"/>
    <w:rsid w:val="00AE2103"/>
    <w:rsid w:val="00AE36CF"/>
    <w:rsid w:val="00AF3513"/>
    <w:rsid w:val="00AF4B1C"/>
    <w:rsid w:val="00AF5657"/>
    <w:rsid w:val="00B01269"/>
    <w:rsid w:val="00B07CE4"/>
    <w:rsid w:val="00B105DF"/>
    <w:rsid w:val="00B1322A"/>
    <w:rsid w:val="00B14336"/>
    <w:rsid w:val="00B35333"/>
    <w:rsid w:val="00B43F7B"/>
    <w:rsid w:val="00B52D98"/>
    <w:rsid w:val="00B530DA"/>
    <w:rsid w:val="00B53F81"/>
    <w:rsid w:val="00B57E95"/>
    <w:rsid w:val="00BB28E2"/>
    <w:rsid w:val="00BD7F33"/>
    <w:rsid w:val="00BE5EE5"/>
    <w:rsid w:val="00C10363"/>
    <w:rsid w:val="00C227AE"/>
    <w:rsid w:val="00C3379D"/>
    <w:rsid w:val="00C37E2F"/>
    <w:rsid w:val="00C42DE6"/>
    <w:rsid w:val="00C67622"/>
    <w:rsid w:val="00C736B4"/>
    <w:rsid w:val="00C74CA2"/>
    <w:rsid w:val="00C75837"/>
    <w:rsid w:val="00C82D73"/>
    <w:rsid w:val="00C86F2A"/>
    <w:rsid w:val="00C932D2"/>
    <w:rsid w:val="00CA74F3"/>
    <w:rsid w:val="00CC1647"/>
    <w:rsid w:val="00CC619B"/>
    <w:rsid w:val="00CC6E22"/>
    <w:rsid w:val="00CC73A9"/>
    <w:rsid w:val="00CC7E76"/>
    <w:rsid w:val="00CD0BDC"/>
    <w:rsid w:val="00CD7882"/>
    <w:rsid w:val="00CE0B87"/>
    <w:rsid w:val="00D1259A"/>
    <w:rsid w:val="00D1520D"/>
    <w:rsid w:val="00D24C8F"/>
    <w:rsid w:val="00D310D8"/>
    <w:rsid w:val="00D376C9"/>
    <w:rsid w:val="00D522F4"/>
    <w:rsid w:val="00D66552"/>
    <w:rsid w:val="00D67E72"/>
    <w:rsid w:val="00D91C6A"/>
    <w:rsid w:val="00D973CE"/>
    <w:rsid w:val="00DA5E84"/>
    <w:rsid w:val="00DA77F6"/>
    <w:rsid w:val="00DC07B8"/>
    <w:rsid w:val="00DC17B2"/>
    <w:rsid w:val="00DD467F"/>
    <w:rsid w:val="00DE5DC6"/>
    <w:rsid w:val="00DE6261"/>
    <w:rsid w:val="00E200B9"/>
    <w:rsid w:val="00E20F3D"/>
    <w:rsid w:val="00E20F61"/>
    <w:rsid w:val="00E23D2C"/>
    <w:rsid w:val="00E31397"/>
    <w:rsid w:val="00E52460"/>
    <w:rsid w:val="00E627A0"/>
    <w:rsid w:val="00E744C9"/>
    <w:rsid w:val="00E93E45"/>
    <w:rsid w:val="00E946E2"/>
    <w:rsid w:val="00EC2079"/>
    <w:rsid w:val="00EC4A95"/>
    <w:rsid w:val="00ED4B72"/>
    <w:rsid w:val="00EE6247"/>
    <w:rsid w:val="00EF4D60"/>
    <w:rsid w:val="00F07C12"/>
    <w:rsid w:val="00F169D3"/>
    <w:rsid w:val="00F316F7"/>
    <w:rsid w:val="00F41EE4"/>
    <w:rsid w:val="00F51CF5"/>
    <w:rsid w:val="00F553FF"/>
    <w:rsid w:val="00F5771A"/>
    <w:rsid w:val="00F62B2F"/>
    <w:rsid w:val="00F6378E"/>
    <w:rsid w:val="00F74C95"/>
    <w:rsid w:val="00F8033C"/>
    <w:rsid w:val="00F82974"/>
    <w:rsid w:val="00F85033"/>
    <w:rsid w:val="00F94618"/>
    <w:rsid w:val="00FB4785"/>
    <w:rsid w:val="00FC4D59"/>
    <w:rsid w:val="00FC691E"/>
    <w:rsid w:val="00FC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EA476"/>
  <w15:docId w15:val="{F2BD4425-CBC0-4BB3-84B9-E4D5F6F6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rsid w:val="00CD7882"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qFormat/>
    <w:rsid w:val="00CD7882"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Strong">
    <w:name w:val="Strong"/>
    <w:qFormat/>
    <w:rPr>
      <w:b/>
      <w:bCs/>
    </w:rPr>
  </w:style>
  <w:style w:type="paragraph" w:styleId="BodyText">
    <w:name w:val="Body Text"/>
    <w:pPr>
      <w:snapToGrid w:val="0"/>
      <w:spacing w:before="60" w:after="60" w:line="240" w:lineRule="atLeast"/>
      <w:ind w:firstLine="245"/>
      <w:jc w:val="both"/>
    </w:pPr>
    <w:rPr>
      <w:lang w:eastAsia="en-US"/>
    </w:rPr>
  </w:style>
  <w:style w:type="paragraph" w:styleId="ListBullet">
    <w:name w:val="List Bullet"/>
    <w:basedOn w:val="Normal"/>
    <w:pPr>
      <w:numPr>
        <w:numId w:val="2"/>
      </w:numPr>
      <w:spacing w:before="0" w:after="0"/>
    </w:pPr>
  </w:style>
  <w:style w:type="paragraph" w:styleId="ListBullet2">
    <w:name w:val="List Bullet 2"/>
    <w:basedOn w:val="Normal"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2"/>
      </w:numPr>
      <w:spacing w:before="0" w:after="0"/>
    </w:pPr>
    <w:rPr>
      <w:lang w:val="en-US"/>
    </w:rPr>
  </w:style>
  <w:style w:type="paragraph" w:styleId="ListNumber">
    <w:name w:val="List Number"/>
    <w:basedOn w:val="Normal"/>
    <w:pPr>
      <w:numPr>
        <w:ilvl w:val="1"/>
        <w:numId w:val="3"/>
      </w:numPr>
      <w:tabs>
        <w:tab w:val="clear" w:pos="1170"/>
        <w:tab w:val="num" w:pos="360"/>
        <w:tab w:val="num" w:pos="720"/>
      </w:tabs>
      <w:spacing w:before="0" w:after="0"/>
      <w:ind w:left="360"/>
    </w:p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Number2">
    <w:name w:val="List Number 2"/>
    <w:basedOn w:val="Normal"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pPr>
      <w:numPr>
        <w:ilvl w:val="1"/>
        <w:numId w:val="4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rsid w:val="00F553FF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styleId="Title">
    <w:name w:val="Title"/>
    <w:basedOn w:val="Normal"/>
    <w:next w:val="BodyText"/>
    <w:qFormat/>
    <w:rsid w:val="009A6EA4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Subtitle">
    <w:name w:val="Subtitle"/>
    <w:basedOn w:val="Normal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paragraph" w:styleId="TOC1">
    <w:name w:val="toc 1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semiHidden/>
  </w:style>
  <w:style w:type="paragraph" w:styleId="CommentText">
    <w:name w:val="annotation text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QFFeedback">
    <w:name w:val="QF Feedback"/>
    <w:basedOn w:val="Normal"/>
    <w:rsid w:val="00C932D2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rsid w:val="00CC7E76"/>
    <w:pPr>
      <w:numPr>
        <w:numId w:val="14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rsid w:val="00871363"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styleId="Header">
    <w:name w:val="header"/>
    <w:basedOn w:val="Normal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Footer">
    <w:name w:val="footer"/>
    <w:basedOn w:val="Normal"/>
    <w:rsid w:val="00C3379D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paragraph" w:customStyle="1" w:styleId="TableHead">
    <w:name w:val="Table Head"/>
    <w:basedOn w:val="Normal"/>
    <w:rsid w:val="001B11E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5E3B7C"/>
    <w:pPr>
      <w:spacing w:before="60" w:after="60"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FID">
    <w:name w:val="QF ID"/>
    <w:basedOn w:val="Normal"/>
    <w:rsid w:val="003C703A"/>
    <w:pPr>
      <w:keepNext/>
      <w:spacing w:before="100" w:beforeAutospacing="1" w:after="100" w:afterAutospacing="1"/>
      <w:jc w:val="left"/>
    </w:pPr>
    <w:rPr>
      <w:rFonts w:ascii="Arial" w:eastAsiaTheme="minorEastAsia" w:hAnsi="Arial" w:cs="Arial"/>
      <w:sz w:val="18"/>
      <w:szCs w:val="18"/>
      <w:lang w:eastAsia="zh-CN" w:bidi="he-IL"/>
    </w:rPr>
  </w:style>
  <w:style w:type="paragraph" w:customStyle="1" w:styleId="ListNumberReset">
    <w:name w:val="List Number Reset"/>
    <w:basedOn w:val="Normal"/>
    <w:next w:val="ListNumber"/>
    <w:rsid w:val="00C74CA2"/>
    <w:pPr>
      <w:tabs>
        <w:tab w:val="num" w:pos="720"/>
      </w:tabs>
      <w:spacing w:before="0" w:after="0" w:line="240" w:lineRule="auto"/>
      <w:ind w:hanging="360"/>
      <w:jc w:val="center"/>
    </w:pPr>
    <w:rPr>
      <w:rFonts w:ascii="Arial Bold" w:eastAsiaTheme="minorEastAsia" w:hAnsi="Arial Bold"/>
      <w:b/>
      <w:szCs w:val="2"/>
      <w:lang w:eastAsia="zh-CN"/>
    </w:rPr>
  </w:style>
  <w:style w:type="paragraph" w:customStyle="1" w:styleId="Default">
    <w:name w:val="Default"/>
    <w:rsid w:val="00CC619B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a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7038E-515C-435C-B719-05846EF61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moodleQuestion.dotx</Template>
  <TotalTime>182</TotalTime>
  <Pages>7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MoodleQuiz Style Template</vt:lpstr>
    </vt:vector>
  </TitlesOfParts>
  <Company>TU Dublin Tallaght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MoodleQuiz Style Template</dc:title>
  <dc:creator>Alaa</dc:creator>
  <cp:lastModifiedBy>Alaa</cp:lastModifiedBy>
  <cp:revision>58</cp:revision>
  <cp:lastPrinted>2009-03-13T17:29:00Z</cp:lastPrinted>
  <dcterms:created xsi:type="dcterms:W3CDTF">2020-05-16T00:37:00Z</dcterms:created>
  <dcterms:modified xsi:type="dcterms:W3CDTF">2020-08-18T23:31:00Z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11</vt:i4>
  </property>
  <property fmtid="{D5CDD505-2E9C-101B-9397-08002B2CF9AE}" pid="5" name="moodleCourseID">
    <vt:lpwstr>2</vt:lpwstr>
  </property>
  <property fmtid="{D5CDD505-2E9C-101B-9397-08002B2CF9AE}" pid="6" name="moodleLanguage">
    <vt:lpwstr>en</vt:lpwstr>
  </property>
  <property fmtid="{D5CDD505-2E9C-101B-9397-08002B2CF9AE}" pid="7" name="moodleRelease">
    <vt:lpwstr>3.6</vt:lpwstr>
  </property>
  <property fmtid="{D5CDD505-2E9C-101B-9397-08002B2CF9AE}" pid="8" name="moodleQuestion">
    <vt:lpwstr>Question</vt:lpwstr>
  </property>
  <property fmtid="{D5CDD505-2E9C-101B-9397-08002B2CF9AE}" pid="9" name="moodleCategory">
    <vt:lpwstr>Category name</vt:lpwstr>
  </property>
</Properties>
</file>